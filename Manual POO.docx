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6807" w14:textId="77777777" w:rsidR="007B541B" w:rsidRPr="007B541B" w:rsidRDefault="007B541B" w:rsidP="007B541B">
      <w:pPr>
        <w:pStyle w:val="Ttulo"/>
        <w:rPr>
          <w:rFonts w:ascii="Arial" w:hAnsi="Arial" w:cs="Arial"/>
          <w:caps w:val="0"/>
          <w:noProof/>
          <w:color w:val="94B6D2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41B">
        <w:rPr>
          <w:rFonts w:ascii="Arial" w:hAnsi="Arial" w:cs="Arial"/>
          <w:caps w:val="0"/>
          <w:noProof/>
          <w:color w:val="94B6D2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Tecnológico Superior de Jalisco Zapotlanejo</w:t>
      </w:r>
    </w:p>
    <w:p w14:paraId="157D133A" w14:textId="3252BF5B" w:rsidR="007B541B" w:rsidRDefault="007B541B" w:rsidP="007B541B">
      <w:pPr>
        <w:pStyle w:val="Subttulo"/>
        <w:rPr>
          <w:noProof/>
        </w:rPr>
      </w:pPr>
    </w:p>
    <w:p w14:paraId="40BAC461" w14:textId="77777777" w:rsidR="007B541B" w:rsidRDefault="007B541B" w:rsidP="007B541B"/>
    <w:p w14:paraId="74747E4D" w14:textId="77777777" w:rsidR="007B541B" w:rsidRDefault="007B541B" w:rsidP="007B541B"/>
    <w:p w14:paraId="059B5247" w14:textId="77777777" w:rsidR="007B541B" w:rsidRDefault="007B541B" w:rsidP="007B541B">
      <w:pPr>
        <w:jc w:val="center"/>
      </w:pPr>
    </w:p>
    <w:p w14:paraId="291BCFB3" w14:textId="2150BB0E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r w:rsidRPr="007B541B">
        <w:rPr>
          <w:rFonts w:ascii="Arial" w:hAnsi="Arial" w:cs="Arial"/>
          <w:sz w:val="44"/>
          <w:szCs w:val="44"/>
        </w:rPr>
        <w:t>Manual de practicas</w:t>
      </w:r>
    </w:p>
    <w:p w14:paraId="05BA5D5F" w14:textId="5D94DCFB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proofErr w:type="gramStart"/>
      <w:r>
        <w:rPr>
          <w:rFonts w:ascii="Arial" w:hAnsi="Arial" w:cs="Arial"/>
          <w:sz w:val="44"/>
          <w:szCs w:val="44"/>
        </w:rPr>
        <w:t>Alumno ;</w:t>
      </w:r>
      <w:proofErr w:type="gramEnd"/>
      <w:r>
        <w:rPr>
          <w:rFonts w:ascii="Arial" w:hAnsi="Arial" w:cs="Arial"/>
          <w:sz w:val="44"/>
          <w:szCs w:val="44"/>
        </w:rPr>
        <w:t xml:space="preserve"> Luis Gerardo flores Landeros</w:t>
      </w:r>
    </w:p>
    <w:p w14:paraId="08DFB7AD" w14:textId="77777777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</w:p>
    <w:p w14:paraId="7ED82928" w14:textId="52418230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proofErr w:type="gramStart"/>
      <w:r>
        <w:rPr>
          <w:rFonts w:ascii="Arial" w:hAnsi="Arial" w:cs="Arial"/>
          <w:sz w:val="44"/>
          <w:szCs w:val="44"/>
        </w:rPr>
        <w:t>Docente :</w:t>
      </w:r>
      <w:proofErr w:type="gramEnd"/>
      <w:r w:rsidRPr="007B541B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Pr="007B541B">
        <w:rPr>
          <w:rFonts w:ascii="Arial" w:hAnsi="Arial" w:cs="Arial"/>
          <w:sz w:val="44"/>
          <w:szCs w:val="44"/>
        </w:rPr>
        <w:t>OSVALDO RENE ROJO ROA</w:t>
      </w:r>
    </w:p>
    <w:p w14:paraId="7D4B96E1" w14:textId="77777777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</w:p>
    <w:p w14:paraId="0064C795" w14:textId="7950287C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Materia:</w:t>
      </w:r>
      <w:r w:rsidRPr="007B541B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Pr="007B541B">
        <w:rPr>
          <w:rFonts w:ascii="Arial" w:hAnsi="Arial" w:cs="Arial"/>
          <w:sz w:val="44"/>
          <w:szCs w:val="44"/>
        </w:rPr>
        <w:t> Programación Orientada a Objetos</w:t>
      </w:r>
    </w:p>
    <w:p w14:paraId="43B111F5" w14:textId="58340AC3" w:rsidR="00907CBB" w:rsidRDefault="00907CB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3675AE4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19EFB81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6883806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FBE4EF0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06F99E6E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6D10157B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A435DE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6AD2C7B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787647E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1A5D146F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2766B258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5C4E488C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B0C13BA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D32309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26714FA8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02FD0F02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8578B39" w14:textId="570CDC02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proyecto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 el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proyecto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uno  se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divide en tres pogramas </w:t>
      </w:r>
    </w:p>
    <w:p w14:paraId="5D03E281" w14:textId="77777777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16D5F" w14:textId="34934936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programa </w:t>
      </w:r>
    </w:p>
    <w:p w14:paraId="2CBE3354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 clases;</w:t>
      </w:r>
    </w:p>
    <w:p w14:paraId="17C3D69D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D083F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javax.swing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.JOptionPane;</w:t>
      </w:r>
    </w:p>
    <w:p w14:paraId="4202301A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C3FC4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/**</w:t>
      </w:r>
    </w:p>
    <w:p w14:paraId="302738BE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</w:t>
      </w:r>
    </w:p>
    <w:p w14:paraId="6BB89222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@author Wizca</w:t>
      </w:r>
    </w:p>
    <w:p w14:paraId="22CB1CA3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*/</w:t>
      </w:r>
    </w:p>
    <w:p w14:paraId="65165D79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NewClass {</w:t>
      </w:r>
    </w:p>
    <w:p w14:paraId="260CD701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public static void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args) {</w:t>
      </w:r>
    </w:p>
    <w:p w14:paraId="55A1185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030307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System.out.println("holamundo");</w:t>
      </w:r>
    </w:p>
    <w:p w14:paraId="73C094D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JOptionPane.showMessageDialog(null, "holamundo")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1E831BC8" w14:textId="3E1B7BE9" w:rsid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14:paraId="25C1C661" w14:textId="77777777" w:rsid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611B9" w14:textId="77777777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Programa</w:t>
      </w:r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Relsuelto</w:t>
      </w:r>
      <w:proofErr w:type="spellEnd"/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541360" w14:textId="77777777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ACBD8" w14:textId="0D22B3B0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B4D7BB" wp14:editId="72F26E14">
            <wp:extent cx="8137457" cy="2489200"/>
            <wp:effectExtent l="0" t="0" r="0" b="6350"/>
            <wp:docPr id="189832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1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0456" cy="24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7D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7CECE83A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11887B5A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25888BCF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738F9F10" w14:textId="7DB6DA38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2 </w:t>
      </w:r>
    </w:p>
    <w:p w14:paraId="3652BB4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*/</w:t>
      </w:r>
    </w:p>
    <w:p w14:paraId="1EE86865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class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pro2 {</w:t>
      </w:r>
    </w:p>
    <w:p w14:paraId="54F9A1FD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//variables tipos</w:t>
      </w:r>
    </w:p>
    <w:p w14:paraId="07C842B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//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Numeros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enteros</w:t>
      </w:r>
    </w:p>
    <w:p w14:paraId="28B3941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/*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integer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16 bits -32,000 a 32000</w:t>
      </w:r>
    </w:p>
    <w:p w14:paraId="0C43E4C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byte 8 bits 0 - 128</w:t>
      </w:r>
    </w:p>
    <w:p w14:paraId="23ACA4A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short 8 bits -16000 a 16000</w:t>
      </w:r>
    </w:p>
    <w:p w14:paraId="31344B0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long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32bits -1000000 a 1000000*/</w:t>
      </w:r>
    </w:p>
    <w:p w14:paraId="3E2FB25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</w:p>
    <w:p w14:paraId="46D8DF0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byte a = 10;</w:t>
      </w:r>
    </w:p>
    <w:p w14:paraId="08F04D2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05CCD3EC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main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(String[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]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args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) {</w:t>
      </w:r>
    </w:p>
    <w:p w14:paraId="1DEAB6C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System.out.println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(a);</w:t>
      </w:r>
    </w:p>
    <w:p w14:paraId="507323BF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Mostrar(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);</w:t>
      </w:r>
    </w:p>
    <w:p w14:paraId="6C2F315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698510CD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0E270D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Mostrar(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) {</w:t>
      </w:r>
    </w:p>
    <w:p w14:paraId="7A100FA4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System.out.println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(a);</w:t>
      </w:r>
    </w:p>
    <w:p w14:paraId="55350C7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6F2C6E92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}</w:t>
      </w:r>
    </w:p>
    <w:p w14:paraId="788187C2" w14:textId="3D27557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2906FC91" wp14:editId="0C1418F3">
            <wp:extent cx="5515745" cy="4925112"/>
            <wp:effectExtent l="0" t="0" r="8890" b="8890"/>
            <wp:docPr id="144354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658B" w14:textId="33E35BAB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</w:t>
      </w:r>
      <w:proofErr w:type="spellStart"/>
      <w:r>
        <w:rPr>
          <w:rFonts w:ascii="Arial" w:eastAsiaTheme="majorEastAsia" w:hAnsi="Arial" w:cs="Arial"/>
          <w:sz w:val="24"/>
          <w:szCs w:val="24"/>
        </w:rPr>
        <w:t>relsuelto</w:t>
      </w:r>
      <w:proofErr w:type="spellEnd"/>
      <w:r>
        <w:rPr>
          <w:rFonts w:ascii="Arial" w:eastAsiaTheme="majorEastAsia" w:hAnsi="Arial" w:cs="Arial"/>
          <w:sz w:val="24"/>
          <w:szCs w:val="24"/>
        </w:rPr>
        <w:t xml:space="preserve"> 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34407807" wp14:editId="28497445">
            <wp:extent cx="4544059" cy="2067213"/>
            <wp:effectExtent l="0" t="0" r="9525" b="9525"/>
            <wp:docPr id="156832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4A94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49C57E4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2AA8AAF7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BFAC15A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11DB3735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671E6196" w14:textId="192372C2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3 </w:t>
      </w:r>
    </w:p>
    <w:p w14:paraId="25D92FF0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7C8AB14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import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javax.swing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.JOptionPane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;</w:t>
      </w:r>
    </w:p>
    <w:p w14:paraId="6FC0582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103663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class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pro3 {</w:t>
      </w:r>
    </w:p>
    <w:p w14:paraId="3A759B9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String nombre; </w:t>
      </w:r>
    </w:p>
    <w:p w14:paraId="4CDF6FA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estatura;</w:t>
      </w:r>
    </w:p>
    <w:p w14:paraId="32CB84E1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char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sexo;</w:t>
      </w:r>
    </w:p>
    <w:p w14:paraId="44B5877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edad;</w:t>
      </w:r>
    </w:p>
    <w:p w14:paraId="031A2D35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1E45095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main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(String[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]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args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) { </w:t>
      </w:r>
    </w:p>
    <w:p w14:paraId="59844C9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437A07C1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nombre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("escribe nombre"); // Corregido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</w:t>
      </w:r>
      <w:proofErr w:type="spellEnd"/>
    </w:p>
    <w:p w14:paraId="3B884FF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777113F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// Nota: Para que funcione el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, se requiere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Float.parseFloat</w:t>
      </w:r>
      <w:proofErr w:type="spellEnd"/>
    </w:p>
    <w:p w14:paraId="4818DFE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estatura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 xml:space="preserve">=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Float.parseFloat</w:t>
      </w:r>
      <w:proofErr w:type="spellEnd"/>
      <w:proofErr w:type="gram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("escribe estatura")); </w:t>
      </w:r>
    </w:p>
    <w:p w14:paraId="7D515DB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</w:t>
      </w:r>
    </w:p>
    <w:p w14:paraId="3585A21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sexo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("escribe el sexo de una persona "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).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charAt</w:t>
      </w:r>
      <w:proofErr w:type="spellEnd"/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(0);   </w:t>
      </w:r>
    </w:p>
    <w:p w14:paraId="62A8B142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 </w:t>
      </w:r>
    </w:p>
    <w:p w14:paraId="7CA52DC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 edad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Integer.parseInt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("escribe la edad"));</w:t>
      </w:r>
    </w:p>
    <w:p w14:paraId="67DB293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5DC882FC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JOptionPane.showMessageDialog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null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, "El nombre es: " + nombre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estatura es: " + estatura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sexo es: " + sexo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edad es: " + edad);</w:t>
      </w:r>
    </w:p>
    <w:p w14:paraId="7055E83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5AB835D6" w14:textId="2ABB858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}</w:t>
      </w:r>
    </w:p>
    <w:p w14:paraId="7E6B4FF7" w14:textId="4ADDF3C6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DD6B7A1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28CE2607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147DED8E" w14:textId="19FAC599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3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447B4623" wp14:editId="5C6C5BD1">
            <wp:extent cx="5731510" cy="2491740"/>
            <wp:effectExtent l="0" t="0" r="2540" b="3810"/>
            <wp:docPr id="206440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8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F106" w14:textId="2B3979AD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+</w:t>
      </w:r>
    </w:p>
    <w:p w14:paraId="5F5B1D81" w14:textId="3A10FAE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3 resuelto </w:t>
      </w:r>
    </w:p>
    <w:p w14:paraId="3D5D4356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AACA0DD" w14:textId="0B37F528" w:rsidR="00966515" w:rsidRDefault="00966515" w:rsidP="00966515"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1C9B6DE2" wp14:editId="268534C7">
            <wp:extent cx="2153920" cy="989807"/>
            <wp:effectExtent l="0" t="0" r="0" b="1270"/>
            <wp:docPr id="109050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672" cy="9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7AA9FB8F" wp14:editId="33FB0013">
            <wp:extent cx="1838325" cy="956679"/>
            <wp:effectExtent l="0" t="0" r="0" b="0"/>
            <wp:docPr id="125200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6445" cy="9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B9" w:rsidRPr="007216B9">
        <w:rPr>
          <w:noProof/>
        </w:rPr>
        <w:drawing>
          <wp:inline distT="0" distB="0" distL="0" distR="0" wp14:anchorId="7CC4B8B3" wp14:editId="30563735">
            <wp:extent cx="2096558" cy="875140"/>
            <wp:effectExtent l="0" t="0" r="0" b="1270"/>
            <wp:docPr id="127510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3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7811" cy="8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5B18240F" wp14:editId="5CAEBE4A">
            <wp:extent cx="1999274" cy="921822"/>
            <wp:effectExtent l="0" t="0" r="1270" b="0"/>
            <wp:docPr id="87233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2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408" cy="9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B9" w:rsidRPr="007216B9">
        <w:rPr>
          <w:noProof/>
        </w:rPr>
        <w:drawing>
          <wp:inline distT="0" distB="0" distL="0" distR="0" wp14:anchorId="7480A6E2" wp14:editId="068F1D8C">
            <wp:extent cx="3000794" cy="1771897"/>
            <wp:effectExtent l="0" t="0" r="9525" b="0"/>
            <wp:docPr id="2138815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8B8A" w14:textId="77777777" w:rsidR="002C4FDE" w:rsidRDefault="002C4FDE" w:rsidP="00966515"/>
    <w:p w14:paraId="3EBAF843" w14:textId="77777777" w:rsidR="002C4FDE" w:rsidRDefault="002C4FDE" w:rsidP="00966515"/>
    <w:p w14:paraId="2AD65A3D" w14:textId="77777777" w:rsidR="002C4FDE" w:rsidRDefault="002C4FDE" w:rsidP="00966515"/>
    <w:p w14:paraId="3A01D546" w14:textId="77777777" w:rsidR="002C4FDE" w:rsidRDefault="002C4FDE" w:rsidP="00966515"/>
    <w:p w14:paraId="39528A91" w14:textId="77777777" w:rsidR="002C4FDE" w:rsidRDefault="002C4FDE" w:rsidP="00966515"/>
    <w:p w14:paraId="013EAD48" w14:textId="77777777" w:rsidR="002C4FDE" w:rsidRDefault="002C4FDE" w:rsidP="00966515"/>
    <w:p w14:paraId="446EFC67" w14:textId="77777777" w:rsidR="002C4FDE" w:rsidRDefault="002C4FDE" w:rsidP="00966515"/>
    <w:p w14:paraId="540491EF" w14:textId="77777777" w:rsidR="002C4FDE" w:rsidRDefault="002C4FDE" w:rsidP="00966515"/>
    <w:p w14:paraId="3E78BAFA" w14:textId="77777777" w:rsidR="002C4FDE" w:rsidRDefault="002C4FDE" w:rsidP="00966515"/>
    <w:p w14:paraId="67CE060C" w14:textId="77DD8383" w:rsidR="002C4FDE" w:rsidRDefault="002C4FDE" w:rsidP="00966515">
      <w:r>
        <w:t xml:space="preserve">Programa 4 </w:t>
      </w:r>
    </w:p>
    <w:p w14:paraId="0B66F1EC" w14:textId="77777777" w:rsidR="004A4DCA" w:rsidRDefault="004A4DCA" w:rsidP="004A4DCA">
      <w:proofErr w:type="spellStart"/>
      <w:r>
        <w:t>package</w:t>
      </w:r>
      <w:proofErr w:type="spellEnd"/>
      <w:r>
        <w:t xml:space="preserve"> program4; // Define el paquete al que pertenece la clase (organización de archivos)</w:t>
      </w:r>
    </w:p>
    <w:p w14:paraId="075BA69B" w14:textId="77777777" w:rsidR="004A4DCA" w:rsidRDefault="004A4DCA" w:rsidP="004A4DCA"/>
    <w:p w14:paraId="621340CE" w14:textId="77777777" w:rsidR="004A4DCA" w:rsidRDefault="004A4DCA" w:rsidP="004A4D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la herramienta Scanner para poder leer datos del teclado</w:t>
      </w:r>
    </w:p>
    <w:p w14:paraId="17A9F708" w14:textId="77777777" w:rsidR="004A4DCA" w:rsidRDefault="004A4DCA" w:rsidP="004A4DCA"/>
    <w:p w14:paraId="6E76995D" w14:textId="77777777" w:rsidR="004A4DCA" w:rsidRDefault="004A4DCA" w:rsidP="004A4DCA">
      <w:r>
        <w:t>/**</w:t>
      </w:r>
    </w:p>
    <w:p w14:paraId="56E66C1C" w14:textId="77777777" w:rsidR="004A4DCA" w:rsidRDefault="004A4DCA" w:rsidP="004A4DCA">
      <w:r>
        <w:t xml:space="preserve"> * @author </w:t>
      </w:r>
      <w:proofErr w:type="spellStart"/>
      <w:r>
        <w:t>Wizca</w:t>
      </w:r>
      <w:proofErr w:type="spellEnd"/>
    </w:p>
    <w:p w14:paraId="60CE5A97" w14:textId="77777777" w:rsidR="004A4DCA" w:rsidRDefault="004A4DCA" w:rsidP="004A4DCA">
      <w:r>
        <w:t xml:space="preserve"> */</w:t>
      </w:r>
    </w:p>
    <w:p w14:paraId="67764CB0" w14:textId="77777777" w:rsidR="004A4DCA" w:rsidRDefault="004A4DCA" w:rsidP="004A4DC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Program4 </w:t>
      </w:r>
      <w:proofErr w:type="gramStart"/>
      <w:r>
        <w:t>{ /</w:t>
      </w:r>
      <w:proofErr w:type="gramEnd"/>
      <w:r>
        <w:t>/ Define el inicio de la clase principal llamada Program4</w:t>
      </w:r>
    </w:p>
    <w:p w14:paraId="4068E31D" w14:textId="77777777" w:rsidR="004A4DCA" w:rsidRDefault="004A4DCA" w:rsidP="004A4DCA">
      <w:r>
        <w:t xml:space="preserve">    </w:t>
      </w:r>
    </w:p>
    <w:p w14:paraId="12DDADF3" w14:textId="77777777" w:rsidR="004A4DCA" w:rsidRDefault="004A4DCA" w:rsidP="004A4DCA">
      <w:r>
        <w:t xml:space="preserve">    // --- Sección de Constantes/Variables de Clase ---</w:t>
      </w:r>
    </w:p>
    <w:p w14:paraId="5D66F1A8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 = </w:t>
      </w:r>
      <w:proofErr w:type="gramStart"/>
      <w:r>
        <w:t xml:space="preserve">18;   </w:t>
      </w:r>
      <w:proofErr w:type="gramEnd"/>
      <w:r>
        <w:t xml:space="preserve">    // Tipo de cambio: 1 </w:t>
      </w:r>
      <w:proofErr w:type="gramStart"/>
      <w:r>
        <w:t>Dólar</w:t>
      </w:r>
      <w:proofErr w:type="gramEnd"/>
      <w:r>
        <w:t xml:space="preserve"> = 18 Pesos</w:t>
      </w:r>
    </w:p>
    <w:p w14:paraId="5151A494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e = 1.2f;   // Factor de conversión de </w:t>
      </w:r>
      <w:proofErr w:type="gramStart"/>
      <w:r>
        <w:t>Dólar</w:t>
      </w:r>
      <w:proofErr w:type="gramEnd"/>
      <w:r>
        <w:t xml:space="preserve"> a </w:t>
      </w:r>
      <w:proofErr w:type="gramStart"/>
      <w:r>
        <w:t>Euro</w:t>
      </w:r>
      <w:proofErr w:type="gramEnd"/>
      <w:r>
        <w:t xml:space="preserve"> (</w:t>
      </w:r>
      <w:proofErr w:type="gramStart"/>
      <w:r>
        <w:t>Dólar</w:t>
      </w:r>
      <w:proofErr w:type="gramEnd"/>
      <w:r>
        <w:t xml:space="preserve"> / 1.2)</w:t>
      </w:r>
    </w:p>
    <w:p w14:paraId="4423A6D8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l = 1.05f</w:t>
      </w:r>
      <w:proofErr w:type="gramStart"/>
      <w:r>
        <w:t>;  /</w:t>
      </w:r>
      <w:proofErr w:type="gramEnd"/>
      <w:r>
        <w:t xml:space="preserve">/ Factor de conversión de </w:t>
      </w:r>
      <w:proofErr w:type="gramStart"/>
      <w:r>
        <w:t>Euro</w:t>
      </w:r>
      <w:proofErr w:type="gramEnd"/>
      <w:r>
        <w:t xml:space="preserve"> a Libra (</w:t>
      </w:r>
      <w:proofErr w:type="gramStart"/>
      <w:r>
        <w:t>Euro</w:t>
      </w:r>
      <w:proofErr w:type="gramEnd"/>
      <w:r>
        <w:t xml:space="preserve"> / 1.05)</w:t>
      </w:r>
    </w:p>
    <w:p w14:paraId="26C48795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pesos;   </w:t>
      </w:r>
      <w:proofErr w:type="gramEnd"/>
      <w:r>
        <w:t xml:space="preserve">     // Variable para almacenar la cantidad de pesos que ingrese el usuario</w:t>
      </w:r>
    </w:p>
    <w:p w14:paraId="5C92342C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resultado = 0.0f; // Variable para guardar y mostrar los cálculos parciales</w:t>
      </w:r>
    </w:p>
    <w:p w14:paraId="6FE85C0A" w14:textId="77777777" w:rsidR="004A4DCA" w:rsidRDefault="004A4DCA" w:rsidP="004A4DCA"/>
    <w:p w14:paraId="401FE697" w14:textId="77777777" w:rsidR="004A4DCA" w:rsidRDefault="004A4DCA" w:rsidP="004A4DC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/</w:t>
      </w:r>
      <w:proofErr w:type="gramEnd"/>
      <w:r>
        <w:t>/ Punto de inicio de la ejecución del programa</w:t>
      </w:r>
    </w:p>
    <w:p w14:paraId="22DE0B8B" w14:textId="77777777" w:rsidR="004A4DCA" w:rsidRDefault="004A4DCA" w:rsidP="004A4DCA">
      <w:r>
        <w:t xml:space="preserve">        </w:t>
      </w:r>
    </w:p>
    <w:p w14:paraId="3B6DA16C" w14:textId="77777777" w:rsidR="004A4DCA" w:rsidRDefault="004A4DCA" w:rsidP="004A4DCA">
      <w:r>
        <w:t xml:space="preserve">        // Crea un objeto llamado '</w:t>
      </w:r>
      <w:proofErr w:type="spellStart"/>
      <w:r>
        <w:t>numeros</w:t>
      </w:r>
      <w:proofErr w:type="spellEnd"/>
      <w:r>
        <w:t>' para capturar la entrada del usuario</w:t>
      </w:r>
    </w:p>
    <w:p w14:paraId="77D68279" w14:textId="77777777" w:rsidR="004A4DCA" w:rsidRDefault="004A4DCA" w:rsidP="004A4DCA">
      <w:r>
        <w:t xml:space="preserve">        Scanner </w:t>
      </w:r>
      <w:proofErr w:type="spellStart"/>
      <w:r>
        <w:t>numeros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585EC7" w14:textId="77777777" w:rsidR="004A4DCA" w:rsidRDefault="004A4DCA" w:rsidP="004A4DCA">
      <w:r>
        <w:t xml:space="preserve">        </w:t>
      </w:r>
    </w:p>
    <w:p w14:paraId="0838FE32" w14:textId="77777777" w:rsidR="004A4DCA" w:rsidRDefault="004A4DCA" w:rsidP="004A4DCA">
      <w:r>
        <w:t xml:space="preserve">        // Pide al usuario que escriba la cantidad inicial</w:t>
      </w:r>
    </w:p>
    <w:p w14:paraId="0D7C680F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>("Escribe una cantidad en pesos");</w:t>
      </w:r>
    </w:p>
    <w:p w14:paraId="78B0BB26" w14:textId="77777777" w:rsidR="004A4DCA" w:rsidRDefault="004A4DCA" w:rsidP="004A4DCA">
      <w:r>
        <w:t xml:space="preserve">        </w:t>
      </w:r>
    </w:p>
    <w:p w14:paraId="2F088762" w14:textId="77777777" w:rsidR="004A4DCA" w:rsidRDefault="004A4DCA" w:rsidP="004A4DCA">
      <w:r>
        <w:t xml:space="preserve">        // Lee el número entero ingresado y lo guarda en la variable 'pesos'</w:t>
      </w:r>
    </w:p>
    <w:p w14:paraId="753E87B3" w14:textId="77777777" w:rsidR="004A4DCA" w:rsidRDefault="004A4DCA" w:rsidP="004A4DCA">
      <w:r>
        <w:t xml:space="preserve">        pesos = </w:t>
      </w:r>
      <w:proofErr w:type="spellStart"/>
      <w:proofErr w:type="gramStart"/>
      <w:r>
        <w:t>numeros.nextInt</w:t>
      </w:r>
      <w:proofErr w:type="spellEnd"/>
      <w:proofErr w:type="gramEnd"/>
      <w:r>
        <w:t>();</w:t>
      </w:r>
    </w:p>
    <w:p w14:paraId="7AE8DAB4" w14:textId="77777777" w:rsidR="004A4DCA" w:rsidRDefault="004A4DCA" w:rsidP="004A4DCA">
      <w:r>
        <w:t xml:space="preserve">        </w:t>
      </w:r>
    </w:p>
    <w:p w14:paraId="521B352F" w14:textId="77777777" w:rsidR="004A4DCA" w:rsidRDefault="004A4DCA" w:rsidP="004A4DCA">
      <w:r>
        <w:t xml:space="preserve">        // Calcula dólares: divide pesos entre 18. Se usa (</w:t>
      </w:r>
      <w:proofErr w:type="spellStart"/>
      <w:r>
        <w:t>float</w:t>
      </w:r>
      <w:proofErr w:type="spellEnd"/>
      <w:r>
        <w:t>) para mantener decimales</w:t>
      </w:r>
    </w:p>
    <w:p w14:paraId="78D42769" w14:textId="77777777" w:rsidR="004A4DCA" w:rsidRDefault="004A4DCA" w:rsidP="004A4DCA">
      <w:r>
        <w:t xml:space="preserve">        resultado = (</w:t>
      </w:r>
      <w:proofErr w:type="spellStart"/>
      <w:r>
        <w:t>float</w:t>
      </w:r>
      <w:proofErr w:type="spellEnd"/>
      <w:r>
        <w:t>) pesos / d;</w:t>
      </w:r>
    </w:p>
    <w:p w14:paraId="7DF8D117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 xml:space="preserve">("Los </w:t>
      </w:r>
      <w:proofErr w:type="spellStart"/>
      <w:r>
        <w:t>dolares</w:t>
      </w:r>
      <w:proofErr w:type="spellEnd"/>
      <w:r>
        <w:t xml:space="preserve"> son: " + resultado);</w:t>
      </w:r>
    </w:p>
    <w:p w14:paraId="09C5CE3D" w14:textId="77777777" w:rsidR="00DC3174" w:rsidRDefault="00DC3174" w:rsidP="004A4DCA"/>
    <w:p w14:paraId="0021B302" w14:textId="5E0369EB" w:rsidR="00DC3174" w:rsidRDefault="00DC3174" w:rsidP="004A4DCA">
      <w:r>
        <w:t xml:space="preserve">Programa </w:t>
      </w:r>
      <w:proofErr w:type="spellStart"/>
      <w:r>
        <w:t>relsuelto</w:t>
      </w:r>
      <w:proofErr w:type="spellEnd"/>
      <w:r>
        <w:t xml:space="preserve"> </w:t>
      </w:r>
    </w:p>
    <w:p w14:paraId="7A8C89A0" w14:textId="0F7A9575" w:rsidR="00034A03" w:rsidRDefault="00034A03" w:rsidP="004A4DCA"/>
    <w:p w14:paraId="1946022A" w14:textId="783D6344" w:rsidR="00DC3174" w:rsidRDefault="00DC3174" w:rsidP="004A4DCA"/>
    <w:p w14:paraId="4D7A5990" w14:textId="77777777" w:rsidR="004A4DCA" w:rsidRDefault="004A4DCA" w:rsidP="004A4DCA">
      <w:r>
        <w:t xml:space="preserve">        </w:t>
      </w:r>
    </w:p>
    <w:p w14:paraId="69CACD0A" w14:textId="77777777" w:rsidR="004A4DCA" w:rsidRDefault="004A4DCA" w:rsidP="004A4DCA">
      <w:r>
        <w:t xml:space="preserve">        // Calcula euros: toma el valor anterior (dólares) y lo divide entre 1.2</w:t>
      </w:r>
    </w:p>
    <w:p w14:paraId="2428EFC5" w14:textId="77777777" w:rsidR="004A4DCA" w:rsidRDefault="004A4DCA" w:rsidP="004A4DCA">
      <w:r>
        <w:t xml:space="preserve">        resultado = resultado / e;</w:t>
      </w:r>
    </w:p>
    <w:p w14:paraId="51832B10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 xml:space="preserve">("Los </w:t>
      </w:r>
      <w:proofErr w:type="gramStart"/>
      <w:r>
        <w:t>Euro</w:t>
      </w:r>
      <w:proofErr w:type="gramEnd"/>
      <w:r>
        <w:t xml:space="preserve"> son: " + resultado);</w:t>
      </w:r>
    </w:p>
    <w:p w14:paraId="3017DE21" w14:textId="77777777" w:rsidR="004A4DCA" w:rsidRDefault="004A4DCA" w:rsidP="004A4DCA">
      <w:r>
        <w:t xml:space="preserve">        </w:t>
      </w:r>
    </w:p>
    <w:p w14:paraId="1EB15F3F" w14:textId="77777777" w:rsidR="004A4DCA" w:rsidRDefault="004A4DCA" w:rsidP="004A4DCA">
      <w:r>
        <w:t xml:space="preserve">        // Calcula libras: toma el valor anterior (euros) y lo divide entre 1.05</w:t>
      </w:r>
    </w:p>
    <w:p w14:paraId="159FC3C3" w14:textId="77777777" w:rsidR="004A4DCA" w:rsidRDefault="004A4DCA" w:rsidP="004A4DCA">
      <w:r>
        <w:t xml:space="preserve">        resultado = resultado / l;</w:t>
      </w:r>
    </w:p>
    <w:p w14:paraId="2D25DB72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>("Los Libra son: " + resultado);</w:t>
      </w:r>
    </w:p>
    <w:p w14:paraId="20606275" w14:textId="2066BD42" w:rsidR="004A4DCA" w:rsidRDefault="004A4DCA" w:rsidP="004A4DCA">
      <w:r>
        <w:t xml:space="preserve">    }</w:t>
      </w:r>
      <w:r w:rsidR="00845623" w:rsidRPr="00034A03">
        <w:drawing>
          <wp:inline distT="0" distB="0" distL="0" distR="0" wp14:anchorId="20775CED" wp14:editId="1E34C2AC">
            <wp:extent cx="3705742" cy="1143160"/>
            <wp:effectExtent l="0" t="0" r="0" b="0"/>
            <wp:docPr id="142729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93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BABD" w14:textId="0705E062" w:rsidR="002C4FDE" w:rsidRDefault="004A4DCA" w:rsidP="004A4DCA">
      <w:r>
        <w:t>}</w:t>
      </w:r>
      <w:r w:rsidR="00845623" w:rsidRPr="00DC3174">
        <w:drawing>
          <wp:inline distT="0" distB="0" distL="0" distR="0" wp14:anchorId="077DC22F" wp14:editId="7E8F297C">
            <wp:extent cx="3848637" cy="1724266"/>
            <wp:effectExtent l="0" t="0" r="0" b="9525"/>
            <wp:docPr id="200310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4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2AEB" w14:textId="77777777" w:rsidR="00845623" w:rsidRDefault="00845623" w:rsidP="004A4DCA"/>
    <w:p w14:paraId="39BB20D8" w14:textId="77777777" w:rsidR="00845623" w:rsidRDefault="00845623" w:rsidP="004A4DCA"/>
    <w:p w14:paraId="09E0F1B4" w14:textId="3A1AB97C" w:rsidR="00845623" w:rsidRDefault="00845623" w:rsidP="004A4DCA">
      <w:proofErr w:type="spellStart"/>
      <w:r>
        <w:t>Pograma</w:t>
      </w:r>
      <w:proofErr w:type="spellEnd"/>
      <w:r>
        <w:t xml:space="preserve"> 5</w:t>
      </w:r>
    </w:p>
    <w:p w14:paraId="34AFBE72" w14:textId="77777777" w:rsidR="00131A83" w:rsidRDefault="00131A83" w:rsidP="004A4DCA"/>
    <w:p w14:paraId="7BBBAD08" w14:textId="77777777" w:rsidR="00131A83" w:rsidRDefault="00131A83" w:rsidP="00131A8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pro5parcial1 {</w:t>
      </w:r>
    </w:p>
    <w:p w14:paraId="69EA0C08" w14:textId="77777777" w:rsidR="00131A83" w:rsidRDefault="00131A83" w:rsidP="00131A83">
      <w:r>
        <w:t xml:space="preserve">    </w:t>
      </w:r>
    </w:p>
    <w:p w14:paraId="52DC801F" w14:textId="77777777" w:rsidR="00131A83" w:rsidRDefault="00131A83" w:rsidP="00131A8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2C10B5" w14:textId="77777777" w:rsidR="00131A83" w:rsidRDefault="00131A83" w:rsidP="00131A83">
      <w:r>
        <w:t xml:space="preserve">        </w:t>
      </w:r>
    </w:p>
    <w:p w14:paraId="6589DBB9" w14:textId="77777777" w:rsidR="00131A83" w:rsidRDefault="00131A83" w:rsidP="00131A83">
      <w:r>
        <w:t xml:space="preserve">        // Declaración de variables</w:t>
      </w:r>
    </w:p>
    <w:p w14:paraId="74BF3EAA" w14:textId="77777777" w:rsidR="00131A83" w:rsidRDefault="00131A83" w:rsidP="00131A83">
      <w:r>
        <w:t xml:space="preserve">        try (Scanner leer = new </w:t>
      </w:r>
      <w:proofErr w:type="gramStart"/>
      <w:r>
        <w:t>Scanner(</w:t>
      </w:r>
      <w:proofErr w:type="gramEnd"/>
      <w:r>
        <w:t>System.in)) {</w:t>
      </w:r>
    </w:p>
    <w:p w14:paraId="67D406A0" w14:textId="77777777" w:rsidR="00131A83" w:rsidRDefault="00131A83" w:rsidP="00131A83">
      <w:r>
        <w:t xml:space="preserve">            // Declaración de variables</w:t>
      </w:r>
    </w:p>
    <w:p w14:paraId="4C0F2687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14:paraId="7C45F34A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potencia; // Corregido: antes decías "</w:t>
      </w:r>
      <w:proofErr w:type="spellStart"/>
      <w:r>
        <w:t>pontencia</w:t>
      </w:r>
      <w:proofErr w:type="spellEnd"/>
      <w:r>
        <w:t>"</w:t>
      </w:r>
    </w:p>
    <w:p w14:paraId="22934D74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resultado = 0.0; // Corregido: antes decías "</w:t>
      </w:r>
      <w:proofErr w:type="spellStart"/>
      <w:r>
        <w:t>relsutado</w:t>
      </w:r>
      <w:proofErr w:type="spellEnd"/>
      <w:r>
        <w:t>"</w:t>
      </w:r>
    </w:p>
    <w:p w14:paraId="080F2074" w14:textId="77777777" w:rsidR="00131A83" w:rsidRDefault="00131A83" w:rsidP="00131A83">
      <w:r>
        <w:t xml:space="preserve">            // Entrada de datos</w:t>
      </w:r>
    </w:p>
    <w:p w14:paraId="475CB64A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("Escribe un numero base: ");</w:t>
      </w:r>
    </w:p>
    <w:p w14:paraId="4ACA1EE8" w14:textId="77777777" w:rsidR="00131A83" w:rsidRDefault="00131A83" w:rsidP="00131A83">
      <w:r>
        <w:t xml:space="preserve">            numero = </w:t>
      </w:r>
      <w:proofErr w:type="spellStart"/>
      <w:proofErr w:type="gramStart"/>
      <w:r>
        <w:t>leer.nextDouble</w:t>
      </w:r>
      <w:proofErr w:type="spellEnd"/>
      <w:proofErr w:type="gramEnd"/>
      <w:r>
        <w:t xml:space="preserve">(); // Usamos </w:t>
      </w:r>
      <w:proofErr w:type="spellStart"/>
      <w:r>
        <w:t>nextDouble</w:t>
      </w:r>
      <w:proofErr w:type="spellEnd"/>
      <w:r>
        <w:t xml:space="preserve"> para coincidir con la variable</w:t>
      </w:r>
    </w:p>
    <w:p w14:paraId="471084F2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("Escribe la potencia: ");</w:t>
      </w:r>
    </w:p>
    <w:p w14:paraId="5FC90982" w14:textId="77777777" w:rsidR="00131A83" w:rsidRDefault="00131A83" w:rsidP="00131A83">
      <w:r>
        <w:t xml:space="preserve">            potencia = </w:t>
      </w:r>
      <w:proofErr w:type="spellStart"/>
      <w:proofErr w:type="gramStart"/>
      <w:r>
        <w:t>leer.nextDouble</w:t>
      </w:r>
      <w:proofErr w:type="spellEnd"/>
      <w:proofErr w:type="gramEnd"/>
      <w:r>
        <w:t>(); // FALTABA ESTO: leer la potencia</w:t>
      </w:r>
    </w:p>
    <w:p w14:paraId="3E7EB903" w14:textId="77777777" w:rsidR="00131A83" w:rsidRDefault="00131A83" w:rsidP="00131A83">
      <w:r>
        <w:t xml:space="preserve">            // Cálculo</w:t>
      </w:r>
    </w:p>
    <w:p w14:paraId="1E8C7A70" w14:textId="77777777" w:rsidR="00131A83" w:rsidRDefault="00131A83" w:rsidP="00131A83">
      <w:r>
        <w:t xml:space="preserve">            resultado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numero, potencia);</w:t>
      </w:r>
    </w:p>
    <w:p w14:paraId="0E41E612" w14:textId="77777777" w:rsidR="00131A83" w:rsidRDefault="00131A83" w:rsidP="00131A83">
      <w:r>
        <w:t xml:space="preserve">            // Salida</w:t>
      </w:r>
    </w:p>
    <w:p w14:paraId="1123E9AE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("Resultado: " + resultado);</w:t>
      </w:r>
    </w:p>
    <w:p w14:paraId="29C860F9" w14:textId="77777777" w:rsidR="00131A83" w:rsidRDefault="00131A83" w:rsidP="00131A83">
      <w:r>
        <w:t xml:space="preserve">            // Cerrar scanner (opcional pero recomendado)</w:t>
      </w:r>
    </w:p>
    <w:p w14:paraId="073D031B" w14:textId="77777777" w:rsidR="00131A83" w:rsidRDefault="00131A83" w:rsidP="00131A83">
      <w:r>
        <w:t xml:space="preserve">        }  </w:t>
      </w:r>
    </w:p>
    <w:p w14:paraId="4AACE3B2" w14:textId="77777777" w:rsidR="00131A83" w:rsidRDefault="00131A83" w:rsidP="00131A83">
      <w:r>
        <w:t xml:space="preserve">        </w:t>
      </w:r>
    </w:p>
    <w:p w14:paraId="65A8090A" w14:textId="77777777" w:rsidR="00131A83" w:rsidRDefault="00131A83" w:rsidP="00131A83">
      <w:r>
        <w:t xml:space="preserve">        </w:t>
      </w:r>
    </w:p>
    <w:p w14:paraId="7A6FBB9E" w14:textId="77777777" w:rsidR="00131A83" w:rsidRDefault="00131A83" w:rsidP="00131A83">
      <w:r>
        <w:t xml:space="preserve">    }</w:t>
      </w:r>
    </w:p>
    <w:p w14:paraId="4664C844" w14:textId="2B7D8753" w:rsidR="00131A83" w:rsidRDefault="00131A83" w:rsidP="00131A83">
      <w:r>
        <w:t>}</w:t>
      </w:r>
    </w:p>
    <w:p w14:paraId="4E59C27F" w14:textId="77777777" w:rsidR="00200989" w:rsidRDefault="00200989" w:rsidP="00131A83"/>
    <w:p w14:paraId="3A951853" w14:textId="3476B5F7" w:rsidR="00200989" w:rsidRDefault="00200989" w:rsidP="00131A83">
      <w:r>
        <w:t xml:space="preserve">Programa </w:t>
      </w:r>
      <w:proofErr w:type="spellStart"/>
      <w:r>
        <w:t>relsuelto</w:t>
      </w:r>
      <w:proofErr w:type="spellEnd"/>
      <w:r>
        <w:t xml:space="preserve"> </w:t>
      </w:r>
    </w:p>
    <w:p w14:paraId="403137C0" w14:textId="1DBF8EF9" w:rsidR="00200989" w:rsidRDefault="00200989" w:rsidP="00131A83">
      <w:r w:rsidRPr="00200989">
        <w:drawing>
          <wp:inline distT="0" distB="0" distL="0" distR="0" wp14:anchorId="58DC973C" wp14:editId="21A2BC27">
            <wp:extent cx="3086531" cy="1457528"/>
            <wp:effectExtent l="0" t="0" r="0" b="0"/>
            <wp:docPr id="155636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567A" w14:textId="2E9C08BF" w:rsidR="00357B9C" w:rsidRDefault="00357B9C" w:rsidP="00131A83">
      <w:r w:rsidRPr="00357B9C">
        <w:drawing>
          <wp:inline distT="0" distB="0" distL="0" distR="0" wp14:anchorId="330855B0" wp14:editId="61CC13A8">
            <wp:extent cx="3753374" cy="1514686"/>
            <wp:effectExtent l="0" t="0" r="0" b="9525"/>
            <wp:docPr id="22944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2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3282" w14:textId="77777777" w:rsidR="00357B9C" w:rsidRDefault="00357B9C" w:rsidP="00131A83"/>
    <w:p w14:paraId="006787A2" w14:textId="77777777" w:rsidR="00364FC7" w:rsidRDefault="00364FC7" w:rsidP="00131A83"/>
    <w:p w14:paraId="6B7331E3" w14:textId="77777777" w:rsidR="00364FC7" w:rsidRDefault="00364FC7" w:rsidP="00131A83"/>
    <w:p w14:paraId="6CC206D4" w14:textId="77777777" w:rsidR="00364FC7" w:rsidRDefault="00364FC7" w:rsidP="00131A83"/>
    <w:p w14:paraId="00545309" w14:textId="77777777" w:rsidR="00364FC7" w:rsidRDefault="00364FC7" w:rsidP="00131A83"/>
    <w:p w14:paraId="3BCEA381" w14:textId="3EDEB1B5" w:rsidR="00364FC7" w:rsidRDefault="00364FC7" w:rsidP="00131A83">
      <w:r>
        <w:t xml:space="preserve">Programa 6 </w:t>
      </w:r>
    </w:p>
    <w:p w14:paraId="641D4B35" w14:textId="77777777" w:rsidR="003268F6" w:rsidRDefault="003268F6" w:rsidP="003268F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la clase Scanner para leer datos desde la consola (teclado)</w:t>
      </w:r>
    </w:p>
    <w:p w14:paraId="52DB15EE" w14:textId="77777777" w:rsidR="003268F6" w:rsidRDefault="003268F6" w:rsidP="003268F6"/>
    <w:p w14:paraId="39E537F5" w14:textId="77777777" w:rsidR="003268F6" w:rsidRDefault="003268F6" w:rsidP="003268F6">
      <w:r>
        <w:t>/**</w:t>
      </w:r>
    </w:p>
    <w:p w14:paraId="29A08C72" w14:textId="77777777" w:rsidR="003268F6" w:rsidRDefault="003268F6" w:rsidP="003268F6">
      <w:r>
        <w:t xml:space="preserve"> * @author </w:t>
      </w:r>
      <w:proofErr w:type="spellStart"/>
      <w:r>
        <w:t>Wizca</w:t>
      </w:r>
      <w:proofErr w:type="spellEnd"/>
    </w:p>
    <w:p w14:paraId="0F38AE1C" w14:textId="77777777" w:rsidR="003268F6" w:rsidRDefault="003268F6" w:rsidP="003268F6">
      <w:r>
        <w:t xml:space="preserve"> */</w:t>
      </w:r>
    </w:p>
    <w:p w14:paraId="0C7C2099" w14:textId="77777777" w:rsidR="003268F6" w:rsidRDefault="003268F6" w:rsidP="003268F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PRO6 </w:t>
      </w:r>
      <w:proofErr w:type="gramStart"/>
      <w:r>
        <w:t>{ /</w:t>
      </w:r>
      <w:proofErr w:type="gramEnd"/>
      <w:r>
        <w:t>/ Definición de la clase principal</w:t>
      </w:r>
    </w:p>
    <w:p w14:paraId="10FB3872" w14:textId="77777777" w:rsidR="003268F6" w:rsidRDefault="003268F6" w:rsidP="003268F6">
      <w:r>
        <w:t xml:space="preserve">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/</w:t>
      </w:r>
      <w:proofErr w:type="gramEnd"/>
      <w:r>
        <w:t>/ Punto de entrada principal del programa</w:t>
      </w:r>
    </w:p>
    <w:p w14:paraId="10B11CFF" w14:textId="77777777" w:rsidR="003268F6" w:rsidRDefault="003268F6" w:rsidP="003268F6">
      <w:r>
        <w:t xml:space="preserve">        </w:t>
      </w:r>
    </w:p>
    <w:p w14:paraId="75B22339" w14:textId="77777777" w:rsidR="003268F6" w:rsidRDefault="003268F6" w:rsidP="003268F6">
      <w:r>
        <w:t xml:space="preserve">        // --- Declarar e inicializar las variables y el Scanner ---</w:t>
      </w:r>
    </w:p>
    <w:p w14:paraId="4DFE3193" w14:textId="77777777" w:rsidR="003268F6" w:rsidRDefault="003268F6" w:rsidP="003268F6">
      <w:r>
        <w:t xml:space="preserve">        </w:t>
      </w:r>
    </w:p>
    <w:p w14:paraId="2BC0B596" w14:textId="77777777" w:rsidR="003268F6" w:rsidRDefault="003268F6" w:rsidP="003268F6">
      <w:r>
        <w:t xml:space="preserve">        // Crea una instancia de Scanner llamada 'leer' para recibir la entrada del usuario</w:t>
      </w:r>
    </w:p>
    <w:p w14:paraId="1B030586" w14:textId="77777777" w:rsidR="003268F6" w:rsidRDefault="003268F6" w:rsidP="003268F6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5DF7AAD6" w14:textId="77777777" w:rsidR="003268F6" w:rsidRDefault="003268F6" w:rsidP="003268F6">
      <w:r>
        <w:t xml:space="preserve">        </w:t>
      </w:r>
    </w:p>
    <w:p w14:paraId="0161C6B0" w14:textId="77777777" w:rsidR="003268F6" w:rsidRDefault="003268F6" w:rsidP="003268F6">
      <w:r>
        <w:t xml:space="preserve">        // Variable para almacenar la base (el número a elevar)</w:t>
      </w:r>
    </w:p>
    <w:p w14:paraId="1F0FF37B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14:paraId="41FC693C" w14:textId="77777777" w:rsidR="003268F6" w:rsidRDefault="003268F6" w:rsidP="003268F6">
      <w:r>
        <w:t xml:space="preserve">        </w:t>
      </w:r>
    </w:p>
    <w:p w14:paraId="0B5E06F1" w14:textId="77777777" w:rsidR="003268F6" w:rsidRDefault="003268F6" w:rsidP="003268F6">
      <w:r>
        <w:t xml:space="preserve">        // Variable para almacenar el cálculo final</w:t>
      </w:r>
    </w:p>
    <w:p w14:paraId="313D0925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resultado;</w:t>
      </w:r>
    </w:p>
    <w:p w14:paraId="0D948FC2" w14:textId="77777777" w:rsidR="003268F6" w:rsidRDefault="003268F6" w:rsidP="003268F6"/>
    <w:p w14:paraId="175BCB9D" w14:textId="77777777" w:rsidR="003268F6" w:rsidRDefault="003268F6" w:rsidP="003268F6">
      <w:r>
        <w:t xml:space="preserve">        // --- TU CÓDIGO ---</w:t>
      </w:r>
    </w:p>
    <w:p w14:paraId="379EFA1C" w14:textId="77777777" w:rsidR="003268F6" w:rsidRDefault="003268F6" w:rsidP="003268F6">
      <w:r>
        <w:t xml:space="preserve">        </w:t>
      </w:r>
    </w:p>
    <w:p w14:paraId="68EDE73A" w14:textId="77777777" w:rsidR="003268F6" w:rsidRDefault="003268F6" w:rsidP="003268F6">
      <w:r>
        <w:t xml:space="preserve">        // Solicita al usuario el número base</w:t>
      </w:r>
    </w:p>
    <w:p w14:paraId="09CC7ADC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 xml:space="preserve">("Escribe un </w:t>
      </w:r>
      <w:proofErr w:type="spellStart"/>
      <w:r>
        <w:t>numero</w:t>
      </w:r>
      <w:proofErr w:type="spellEnd"/>
      <w:r>
        <w:t xml:space="preserve"> que se elevara al cuadrado");</w:t>
      </w:r>
    </w:p>
    <w:p w14:paraId="0491F4C9" w14:textId="77777777" w:rsidR="003268F6" w:rsidRDefault="003268F6" w:rsidP="003268F6">
      <w:r>
        <w:t xml:space="preserve">        </w:t>
      </w:r>
    </w:p>
    <w:p w14:paraId="6E687299" w14:textId="77777777" w:rsidR="003268F6" w:rsidRDefault="003268F6" w:rsidP="003268F6">
      <w:r>
        <w:t xml:space="preserve">        // Captura el número ingresado por el usuario y lo guarda en 'numero'</w:t>
      </w:r>
    </w:p>
    <w:p w14:paraId="38013E89" w14:textId="77777777" w:rsidR="003268F6" w:rsidRDefault="003268F6" w:rsidP="003268F6">
      <w:r>
        <w:t xml:space="preserve">        numero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22C8D76D" w14:textId="77777777" w:rsidR="003268F6" w:rsidRDefault="003268F6" w:rsidP="003268F6"/>
    <w:p w14:paraId="0DFD3948" w14:textId="77777777" w:rsidR="003268F6" w:rsidRDefault="003268F6" w:rsidP="003268F6">
      <w:r>
        <w:t xml:space="preserve">        // Solicita al usuario el exponente o potencia</w:t>
      </w:r>
    </w:p>
    <w:p w14:paraId="468B39FA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>("Escribe la potencia");</w:t>
      </w:r>
    </w:p>
    <w:p w14:paraId="663BF5D9" w14:textId="77777777" w:rsidR="003268F6" w:rsidRDefault="003268F6" w:rsidP="003268F6">
      <w:r>
        <w:t xml:space="preserve">        </w:t>
      </w:r>
    </w:p>
    <w:p w14:paraId="2553715B" w14:textId="77777777" w:rsidR="003268F6" w:rsidRDefault="003268F6" w:rsidP="003268F6">
      <w:r>
        <w:t xml:space="preserve">        // Declara y captura directamente la variable 'potencia' desde el teclado</w:t>
      </w:r>
    </w:p>
    <w:p w14:paraId="0D307CA4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potencia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182A451F" w14:textId="77777777" w:rsidR="003268F6" w:rsidRDefault="003268F6" w:rsidP="003268F6"/>
    <w:p w14:paraId="28AA69D0" w14:textId="77777777" w:rsidR="003268F6" w:rsidRDefault="003268F6" w:rsidP="003268F6">
      <w:r>
        <w:t xml:space="preserve">        /**</w:t>
      </w:r>
    </w:p>
    <w:p w14:paraId="2CAA2934" w14:textId="77777777" w:rsidR="003268F6" w:rsidRDefault="003268F6" w:rsidP="003268F6">
      <w:r>
        <w:t xml:space="preserve">        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base, exponente) es una función de la librería estándar de Java.</w:t>
      </w:r>
    </w:p>
    <w:p w14:paraId="16FB8529" w14:textId="77777777" w:rsidR="003268F6" w:rsidRDefault="003268F6" w:rsidP="003268F6">
      <w:r>
        <w:t xml:space="preserve">         * Realiza la operación matemática: resultado = numero ^ potencia</w:t>
      </w:r>
    </w:p>
    <w:p w14:paraId="4A30447E" w14:textId="77777777" w:rsidR="003268F6" w:rsidRDefault="003268F6" w:rsidP="003268F6">
      <w:r>
        <w:t xml:space="preserve">         */</w:t>
      </w:r>
    </w:p>
    <w:p w14:paraId="38C0845E" w14:textId="77777777" w:rsidR="003268F6" w:rsidRDefault="003268F6" w:rsidP="003268F6">
      <w:r>
        <w:t xml:space="preserve">        resultado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numero, potencia);</w:t>
      </w:r>
    </w:p>
    <w:p w14:paraId="4CA2E7E2" w14:textId="77777777" w:rsidR="003268F6" w:rsidRDefault="003268F6" w:rsidP="003268F6"/>
    <w:p w14:paraId="20A6ABDC" w14:textId="77777777" w:rsidR="003268F6" w:rsidRDefault="003268F6" w:rsidP="003268F6">
      <w:r>
        <w:t xml:space="preserve">        // Imprime el mensaje final concatenando el texto con el valor de la variable 'resultado'</w:t>
      </w:r>
    </w:p>
    <w:p w14:paraId="351BD9D5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>("Resultado: " + resultado);</w:t>
      </w:r>
    </w:p>
    <w:p w14:paraId="0880A217" w14:textId="77777777" w:rsidR="003268F6" w:rsidRDefault="003268F6" w:rsidP="003268F6">
      <w:r>
        <w:t xml:space="preserve">    }</w:t>
      </w:r>
    </w:p>
    <w:p w14:paraId="752EDC11" w14:textId="49D6FA70" w:rsidR="00364FC7" w:rsidRDefault="003268F6" w:rsidP="003268F6">
      <w:r>
        <w:t>}</w:t>
      </w:r>
    </w:p>
    <w:p w14:paraId="2D504129" w14:textId="22D7E13F" w:rsidR="00E70B4D" w:rsidRDefault="00E70B4D" w:rsidP="003268F6">
      <w:r w:rsidRPr="00E70B4D">
        <w:drawing>
          <wp:inline distT="0" distB="0" distL="0" distR="0" wp14:anchorId="4EE8ED80" wp14:editId="58EC2981">
            <wp:extent cx="3982006" cy="2048161"/>
            <wp:effectExtent l="0" t="0" r="0" b="9525"/>
            <wp:docPr id="12339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733B" w14:textId="77777777" w:rsidR="00923836" w:rsidRDefault="00923836" w:rsidP="003268F6"/>
    <w:p w14:paraId="05D5D02D" w14:textId="77777777" w:rsidR="00923836" w:rsidRDefault="00923836" w:rsidP="003268F6"/>
    <w:p w14:paraId="73560E9D" w14:textId="77777777" w:rsidR="00923836" w:rsidRDefault="00923836" w:rsidP="003268F6"/>
    <w:p w14:paraId="6CA7FAC4" w14:textId="77777777" w:rsidR="00923836" w:rsidRDefault="00923836" w:rsidP="003268F6"/>
    <w:p w14:paraId="1B866653" w14:textId="77777777" w:rsidR="00923836" w:rsidRDefault="00923836" w:rsidP="003268F6"/>
    <w:p w14:paraId="1EB171A4" w14:textId="77777777" w:rsidR="00923836" w:rsidRDefault="00923836" w:rsidP="003268F6"/>
    <w:p w14:paraId="68D6EF46" w14:textId="77777777" w:rsidR="00923836" w:rsidRDefault="00923836" w:rsidP="003268F6"/>
    <w:p w14:paraId="3C178F10" w14:textId="77777777" w:rsidR="00923836" w:rsidRDefault="00923836" w:rsidP="003268F6"/>
    <w:p w14:paraId="771C0256" w14:textId="77777777" w:rsidR="00923836" w:rsidRDefault="00923836" w:rsidP="003268F6"/>
    <w:p w14:paraId="7BA370AD" w14:textId="77777777" w:rsidR="00923836" w:rsidRDefault="00923836" w:rsidP="003268F6"/>
    <w:p w14:paraId="0A16880F" w14:textId="77777777" w:rsidR="00923836" w:rsidRDefault="00923836" w:rsidP="003268F6"/>
    <w:p w14:paraId="2FC80F12" w14:textId="77777777" w:rsidR="00923836" w:rsidRDefault="00923836" w:rsidP="003268F6"/>
    <w:p w14:paraId="23A500F6" w14:textId="77777777" w:rsidR="00923836" w:rsidRDefault="00923836" w:rsidP="003268F6"/>
    <w:p w14:paraId="25AE198C" w14:textId="77777777" w:rsidR="00923836" w:rsidRDefault="00923836" w:rsidP="003268F6"/>
    <w:p w14:paraId="3E3ECA29" w14:textId="77777777" w:rsidR="00923836" w:rsidRDefault="00923836" w:rsidP="003268F6"/>
    <w:p w14:paraId="32EA0134" w14:textId="77777777" w:rsidR="00923836" w:rsidRDefault="00923836" w:rsidP="003268F6"/>
    <w:p w14:paraId="7B982A33" w14:textId="77777777" w:rsidR="00923836" w:rsidRDefault="00923836" w:rsidP="003268F6"/>
    <w:p w14:paraId="39110A8B" w14:textId="6F0E758A" w:rsidR="00923836" w:rsidRDefault="00923836" w:rsidP="003268F6">
      <w:r>
        <w:t xml:space="preserve">Programa 7 </w:t>
      </w:r>
    </w:p>
    <w:p w14:paraId="1C3BB227" w14:textId="77777777" w:rsidR="00923836" w:rsidRDefault="00923836" w:rsidP="003268F6"/>
    <w:p w14:paraId="02BC0B45" w14:textId="77777777" w:rsidR="00E70B4D" w:rsidRDefault="00E70B4D" w:rsidP="003268F6"/>
    <w:p w14:paraId="0B66FAB1" w14:textId="77777777" w:rsidR="00E70B4D" w:rsidRDefault="00E70B4D" w:rsidP="003268F6"/>
    <w:p w14:paraId="04607D5B" w14:textId="77777777" w:rsidR="00F15BFF" w:rsidRDefault="00F15BFF" w:rsidP="00F15BFF">
      <w:r>
        <w:t>/*</w:t>
      </w:r>
    </w:p>
    <w:p w14:paraId="04B5B31A" w14:textId="77777777" w:rsidR="00F15BFF" w:rsidRDefault="00F15BFF" w:rsidP="00F15BFF">
      <w:r>
        <w:t xml:space="preserve"> * Paquete e importaciones necesarias</w:t>
      </w:r>
    </w:p>
    <w:p w14:paraId="49A491E9" w14:textId="77777777" w:rsidR="00F15BFF" w:rsidRDefault="00F15BFF" w:rsidP="00F15BFF">
      <w:r>
        <w:t xml:space="preserve"> */</w:t>
      </w:r>
    </w:p>
    <w:p w14:paraId="497E6A97" w14:textId="77777777" w:rsidR="00F15BFF" w:rsidRDefault="00F15BFF" w:rsidP="00F15BFF">
      <w:proofErr w:type="spellStart"/>
      <w:r>
        <w:t>import</w:t>
      </w:r>
      <w:proofErr w:type="spellEnd"/>
      <w:r>
        <w:t xml:space="preserve"> </w:t>
      </w:r>
      <w:proofErr w:type="gramStart"/>
      <w:r>
        <w:t>java.io.*</w:t>
      </w:r>
      <w:proofErr w:type="gramEnd"/>
      <w:r>
        <w:t xml:space="preserve">;         // Importa </w:t>
      </w:r>
      <w:proofErr w:type="spellStart"/>
      <w:r>
        <w:t>BufferedReader</w:t>
      </w:r>
      <w:proofErr w:type="spellEnd"/>
      <w:r>
        <w:t xml:space="preserve">, </w:t>
      </w:r>
      <w:proofErr w:type="spellStart"/>
      <w:r>
        <w:t>InputStreamReader</w:t>
      </w:r>
      <w:proofErr w:type="spellEnd"/>
      <w:r>
        <w:t xml:space="preserve"> y </w:t>
      </w:r>
      <w:proofErr w:type="spellStart"/>
      <w:r>
        <w:t>IOException</w:t>
      </w:r>
      <w:proofErr w:type="spellEnd"/>
    </w:p>
    <w:p w14:paraId="11CBFF9F" w14:textId="77777777" w:rsidR="00F15BFF" w:rsidRDefault="00F15BFF" w:rsidP="00F15BF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Scanner</w:t>
      </w:r>
    </w:p>
    <w:p w14:paraId="5A1A254A" w14:textId="77777777" w:rsidR="00F15BFF" w:rsidRDefault="00F15BFF" w:rsidP="00F15BFF"/>
    <w:p w14:paraId="3815805E" w14:textId="77777777" w:rsidR="00F15BFF" w:rsidRDefault="00F15BFF" w:rsidP="00F15BFF">
      <w:r>
        <w:t>/**</w:t>
      </w:r>
    </w:p>
    <w:p w14:paraId="2BEA72FC" w14:textId="77777777" w:rsidR="00F15BFF" w:rsidRDefault="00F15BFF" w:rsidP="00F15BFF">
      <w:r>
        <w:t xml:space="preserve"> * @author </w:t>
      </w:r>
      <w:proofErr w:type="spellStart"/>
      <w:r>
        <w:t>Wizca</w:t>
      </w:r>
      <w:proofErr w:type="spellEnd"/>
    </w:p>
    <w:p w14:paraId="5C4A0968" w14:textId="77777777" w:rsidR="00F15BFF" w:rsidRDefault="00F15BFF" w:rsidP="00F15BFF">
      <w:r>
        <w:t xml:space="preserve"> */</w:t>
      </w:r>
    </w:p>
    <w:p w14:paraId="1F57CF26" w14:textId="77777777" w:rsidR="00F15BFF" w:rsidRDefault="00F15BFF" w:rsidP="00F15BF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Progama7 {</w:t>
      </w:r>
    </w:p>
    <w:p w14:paraId="06B29BA8" w14:textId="77777777" w:rsidR="00F15BFF" w:rsidRDefault="00F15BFF" w:rsidP="00F15BFF"/>
    <w:p w14:paraId="0D0A2E03" w14:textId="77777777" w:rsidR="00F15BFF" w:rsidRDefault="00F15BFF" w:rsidP="00F15BFF">
      <w:r>
        <w:t xml:space="preserve">    // Variables globales (miembros de la clase)</w:t>
      </w:r>
    </w:p>
    <w:p w14:paraId="5A93E27C" w14:textId="77777777" w:rsidR="00F15BFF" w:rsidRDefault="00F15BFF" w:rsidP="00F15BF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n1;</w:t>
      </w:r>
    </w:p>
    <w:p w14:paraId="76648E21" w14:textId="77777777" w:rsidR="00F15BFF" w:rsidRDefault="00F15BFF" w:rsidP="00F15BF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n2;</w:t>
      </w:r>
    </w:p>
    <w:p w14:paraId="0AAD7516" w14:textId="77777777" w:rsidR="00F15BFF" w:rsidRDefault="00F15BFF" w:rsidP="00F15BFF"/>
    <w:p w14:paraId="3B719274" w14:textId="77777777" w:rsidR="00F15BFF" w:rsidRDefault="00F15BFF" w:rsidP="00F15BFF">
      <w:r>
        <w:t xml:space="preserve">    // Se agrega '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' porque </w:t>
      </w:r>
      <w:proofErr w:type="spellStart"/>
      <w:r>
        <w:t>BufferedReader</w:t>
      </w:r>
      <w:proofErr w:type="spellEnd"/>
      <w:r>
        <w:t xml:space="preserve"> puede lanzar errores de lectura</w:t>
      </w:r>
    </w:p>
    <w:p w14:paraId="0F0C2E3B" w14:textId="77777777" w:rsidR="00F15BFF" w:rsidRDefault="00F15BFF" w:rsidP="00F15BF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615648DA" w14:textId="77777777" w:rsidR="00F15BFF" w:rsidRDefault="00F15BFF" w:rsidP="00F15BFF"/>
    <w:p w14:paraId="4635AE9C" w14:textId="77777777" w:rsidR="00F15BFF" w:rsidRDefault="00F15BFF" w:rsidP="00F15BFF">
      <w:r>
        <w:t xml:space="preserve">        // --- INICIALIZACIÓN DE HERRAMIENTAS DE ENTRADA ---</w:t>
      </w:r>
    </w:p>
    <w:p w14:paraId="1478613A" w14:textId="77777777" w:rsidR="00F15BFF" w:rsidRDefault="00F15BFF" w:rsidP="00F15BFF">
      <w:r>
        <w:t xml:space="preserve">        </w:t>
      </w:r>
    </w:p>
    <w:p w14:paraId="6936BDA4" w14:textId="77777777" w:rsidR="00F15BFF" w:rsidRDefault="00F15BFF" w:rsidP="00F15BFF">
      <w:r>
        <w:t xml:space="preserve">        // Scanner es ideal para leer números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>)</w:t>
      </w:r>
    </w:p>
    <w:p w14:paraId="74163908" w14:textId="77777777" w:rsidR="00F15BFF" w:rsidRDefault="00F15BFF" w:rsidP="00F15BFF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1396DCCC" w14:textId="77777777" w:rsidR="00F15BFF" w:rsidRDefault="00F15BFF" w:rsidP="00F15BFF">
      <w:r>
        <w:t xml:space="preserve">        </w:t>
      </w:r>
    </w:p>
    <w:p w14:paraId="1DA13F60" w14:textId="77777777" w:rsidR="00F15BFF" w:rsidRDefault="00F15BFF" w:rsidP="00F15BFF">
      <w:r>
        <w:t xml:space="preserve">        // </w:t>
      </w:r>
      <w:proofErr w:type="spellStart"/>
      <w:r>
        <w:t>BufferedReader</w:t>
      </w:r>
      <w:proofErr w:type="spellEnd"/>
      <w:r>
        <w:t xml:space="preserve"> es más rápido y eficiente para leer cadenas de texto (</w:t>
      </w:r>
      <w:proofErr w:type="spellStart"/>
      <w:r>
        <w:t>Strings</w:t>
      </w:r>
      <w:proofErr w:type="spellEnd"/>
      <w:r>
        <w:t>) largas</w:t>
      </w:r>
    </w:p>
    <w:p w14:paraId="4E09015E" w14:textId="77777777" w:rsidR="00F15BFF" w:rsidRDefault="00F15BFF" w:rsidP="00F15BFF">
      <w:r>
        <w:t xml:space="preserve">        // Se conecta al sistema de entrada (System.in) a través de un </w:t>
      </w:r>
      <w:proofErr w:type="spellStart"/>
      <w:r>
        <w:t>InputStreamReader</w:t>
      </w:r>
      <w:proofErr w:type="spellEnd"/>
    </w:p>
    <w:p w14:paraId="4A865587" w14:textId="77777777" w:rsidR="00F15BFF" w:rsidRDefault="00F15BFF" w:rsidP="00F15BFF">
      <w:r>
        <w:t xml:space="preserve">        </w:t>
      </w:r>
      <w:proofErr w:type="spellStart"/>
      <w:r>
        <w:t>BufferedReader</w:t>
      </w:r>
      <w:proofErr w:type="spellEnd"/>
      <w:r>
        <w:t xml:space="preserve"> escribir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1E8C08D7" w14:textId="77777777" w:rsidR="00F15BFF" w:rsidRDefault="00F15BFF" w:rsidP="00F15BFF"/>
    <w:p w14:paraId="7D3BF00D" w14:textId="77777777" w:rsidR="00F15BFF" w:rsidRDefault="00F15BFF" w:rsidP="00F15BFF">
      <w:r>
        <w:t xml:space="preserve">        // --- ENTRADA DE DATOS NUMÉRICOS ---</w:t>
      </w:r>
    </w:p>
    <w:p w14:paraId="7F751BA7" w14:textId="77777777" w:rsidR="00F15BFF" w:rsidRDefault="00F15BFF" w:rsidP="00F15BFF">
      <w:r>
        <w:t xml:space="preserve">        </w:t>
      </w:r>
    </w:p>
    <w:p w14:paraId="4AB2DC77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entero A:");</w:t>
      </w:r>
    </w:p>
    <w:p w14:paraId="4AC09261" w14:textId="77777777" w:rsidR="00F15BFF" w:rsidRDefault="00F15BFF" w:rsidP="00F15BFF">
      <w:r>
        <w:t xml:space="preserve">        </w:t>
      </w:r>
      <w:proofErr w:type="spellStart"/>
      <w:r>
        <w:t>int</w:t>
      </w:r>
      <w:proofErr w:type="spellEnd"/>
      <w:r>
        <w:t xml:space="preserve"> a = </w:t>
      </w:r>
      <w:proofErr w:type="spellStart"/>
      <w:proofErr w:type="gramStart"/>
      <w:r>
        <w:t>leer.nextInt</w:t>
      </w:r>
      <w:proofErr w:type="spellEnd"/>
      <w:proofErr w:type="gramEnd"/>
      <w:r>
        <w:t>(); // Lee un entero</w:t>
      </w:r>
    </w:p>
    <w:p w14:paraId="58BC6236" w14:textId="77777777" w:rsidR="00F15BFF" w:rsidRDefault="00F15BFF" w:rsidP="00F15BFF">
      <w:r>
        <w:t xml:space="preserve">        </w:t>
      </w:r>
    </w:p>
    <w:p w14:paraId="4E109CB0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entero B:");</w:t>
      </w:r>
    </w:p>
    <w:p w14:paraId="6E57FB6E" w14:textId="77777777" w:rsidR="00F15BFF" w:rsidRDefault="00F15BFF" w:rsidP="00F15BFF">
      <w:r>
        <w:t xml:space="preserve">        </w:t>
      </w:r>
      <w:proofErr w:type="spellStart"/>
      <w:r>
        <w:t>int</w:t>
      </w:r>
      <w:proofErr w:type="spellEnd"/>
      <w:r>
        <w:t xml:space="preserve"> b = </w:t>
      </w:r>
      <w:proofErr w:type="spellStart"/>
      <w:proofErr w:type="gramStart"/>
      <w:r>
        <w:t>leer.nextInt</w:t>
      </w:r>
      <w:proofErr w:type="spellEnd"/>
      <w:proofErr w:type="gramEnd"/>
      <w:r>
        <w:t>(); // Lee otro entero</w:t>
      </w:r>
    </w:p>
    <w:p w14:paraId="40558F97" w14:textId="77777777" w:rsidR="00F15BFF" w:rsidRDefault="00F15BFF" w:rsidP="00F15BFF">
      <w:r>
        <w:t xml:space="preserve">        </w:t>
      </w:r>
    </w:p>
    <w:p w14:paraId="2D726B99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flotante C:");</w:t>
      </w:r>
    </w:p>
    <w:p w14:paraId="19969AF6" w14:textId="77777777" w:rsidR="00F15BFF" w:rsidRDefault="00F15BFF" w:rsidP="00F15BFF">
      <w:r>
        <w:t xml:space="preserve">        </w:t>
      </w:r>
      <w:proofErr w:type="spellStart"/>
      <w:r>
        <w:t>float</w:t>
      </w:r>
      <w:proofErr w:type="spellEnd"/>
      <w:r>
        <w:t xml:space="preserve"> c = </w:t>
      </w:r>
      <w:proofErr w:type="spellStart"/>
      <w:proofErr w:type="gramStart"/>
      <w:r>
        <w:t>leer.nextFloat</w:t>
      </w:r>
      <w:proofErr w:type="spellEnd"/>
      <w:proofErr w:type="gramEnd"/>
      <w:r>
        <w:t>(); // Lee un número con decimales simples</w:t>
      </w:r>
    </w:p>
    <w:p w14:paraId="41C382B1" w14:textId="77777777" w:rsidR="00F15BFF" w:rsidRDefault="00F15BFF" w:rsidP="00F15BFF">
      <w:r>
        <w:t xml:space="preserve">        </w:t>
      </w:r>
    </w:p>
    <w:p w14:paraId="0479AA67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 xml:space="preserve">("Ingresa número </w:t>
      </w:r>
      <w:proofErr w:type="spellStart"/>
      <w:r>
        <w:t>double</w:t>
      </w:r>
      <w:proofErr w:type="spellEnd"/>
      <w:r>
        <w:t xml:space="preserve"> E:");</w:t>
      </w:r>
    </w:p>
    <w:p w14:paraId="4A8AECB0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e = </w:t>
      </w:r>
      <w:proofErr w:type="spellStart"/>
      <w:proofErr w:type="gramStart"/>
      <w:r>
        <w:t>leer.nextDouble</w:t>
      </w:r>
      <w:proofErr w:type="spellEnd"/>
      <w:proofErr w:type="gramEnd"/>
      <w:r>
        <w:t>(); // Lee un número con decimales de doble precisión</w:t>
      </w:r>
    </w:p>
    <w:p w14:paraId="4EA6E96A" w14:textId="77777777" w:rsidR="00F15BFF" w:rsidRDefault="00F15BFF" w:rsidP="00F15BFF"/>
    <w:p w14:paraId="74555A4D" w14:textId="77777777" w:rsidR="00F15BFF" w:rsidRDefault="00F15BFF" w:rsidP="00F15BFF">
      <w:r>
        <w:t xml:space="preserve">        // --- LIMPIEZA DEL BUFFER (IMPORTANTE) ---</w:t>
      </w:r>
    </w:p>
    <w:p w14:paraId="0976312A" w14:textId="77777777" w:rsidR="00F15BFF" w:rsidRDefault="00F15BFF" w:rsidP="00F15BFF">
      <w:r>
        <w:t xml:space="preserve">        </w:t>
      </w:r>
    </w:p>
    <w:p w14:paraId="1648CF09" w14:textId="77777777" w:rsidR="00F15BFF" w:rsidRDefault="00F15BFF" w:rsidP="00F15BFF">
      <w:r>
        <w:t xml:space="preserve">        /**</w:t>
      </w:r>
    </w:p>
    <w:p w14:paraId="023B3748" w14:textId="77777777" w:rsidR="00F15BFF" w:rsidRDefault="00F15BFF" w:rsidP="00F15BFF">
      <w:r>
        <w:t xml:space="preserve">         * Cuando escribes un número y presionas "Enter", el número se guarda en la variable</w:t>
      </w:r>
    </w:p>
    <w:p w14:paraId="34C482AC" w14:textId="77777777" w:rsidR="00F15BFF" w:rsidRDefault="00F15BFF" w:rsidP="00F15BFF">
      <w:r>
        <w:t xml:space="preserve">         * pero el salto de línea (\n) se queda "atrapado" en el teclado.</w:t>
      </w:r>
    </w:p>
    <w:p w14:paraId="71D5DF32" w14:textId="77777777" w:rsidR="00F15BFF" w:rsidRDefault="00F15BFF" w:rsidP="00F15BFF">
      <w:r>
        <w:t xml:space="preserve">         * </w:t>
      </w:r>
      <w:proofErr w:type="spellStart"/>
      <w:proofErr w:type="gramStart"/>
      <w:r>
        <w:t>leer.nextLine</w:t>
      </w:r>
      <w:proofErr w:type="spellEnd"/>
      <w:proofErr w:type="gramEnd"/>
      <w:r>
        <w:t>() consume ese "Enter" para que no afecte a la lectura del nombre.</w:t>
      </w:r>
    </w:p>
    <w:p w14:paraId="34E0626C" w14:textId="77777777" w:rsidR="00F15BFF" w:rsidRDefault="00F15BFF" w:rsidP="00F15BFF">
      <w:r>
        <w:t xml:space="preserve">         */</w:t>
      </w:r>
    </w:p>
    <w:p w14:paraId="1F2C9A62" w14:textId="77777777" w:rsidR="00F15BFF" w:rsidRDefault="00F15BFF" w:rsidP="00F15BFF">
      <w:r>
        <w:t xml:space="preserve">        </w:t>
      </w:r>
      <w:proofErr w:type="spellStart"/>
      <w:proofErr w:type="gramStart"/>
      <w:r>
        <w:t>leer.nextLine</w:t>
      </w:r>
      <w:proofErr w:type="spellEnd"/>
      <w:proofErr w:type="gramEnd"/>
      <w:r>
        <w:t xml:space="preserve">(); </w:t>
      </w:r>
    </w:p>
    <w:p w14:paraId="0D2B7094" w14:textId="77777777" w:rsidR="00F15BFF" w:rsidRDefault="00F15BFF" w:rsidP="00F15BFF"/>
    <w:p w14:paraId="568AA279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tu nombre:");</w:t>
      </w:r>
    </w:p>
    <w:p w14:paraId="1F87EB74" w14:textId="77777777" w:rsidR="00F15BFF" w:rsidRDefault="00F15BFF" w:rsidP="00F15BFF">
      <w:r>
        <w:t xml:space="preserve">        //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 lee toda la línea de texto hasta que encuentra un salto de línea</w:t>
      </w:r>
    </w:p>
    <w:p w14:paraId="3C607F68" w14:textId="77777777" w:rsidR="00F15BFF" w:rsidRDefault="00F15BFF" w:rsidP="00F15BFF">
      <w:r>
        <w:t xml:space="preserve">        String nombre = </w:t>
      </w:r>
      <w:proofErr w:type="spellStart"/>
      <w:proofErr w:type="gramStart"/>
      <w:r>
        <w:t>escribir.readLine</w:t>
      </w:r>
      <w:proofErr w:type="spellEnd"/>
      <w:proofErr w:type="gramEnd"/>
      <w:r>
        <w:t xml:space="preserve">(); </w:t>
      </w:r>
    </w:p>
    <w:p w14:paraId="5D049072" w14:textId="77777777" w:rsidR="00F15BFF" w:rsidRDefault="00F15BFF" w:rsidP="00F15BFF"/>
    <w:p w14:paraId="13265330" w14:textId="77777777" w:rsidR="00F15BFF" w:rsidRDefault="00F15BFF" w:rsidP="00F15BFF">
      <w:r>
        <w:t xml:space="preserve">        // --- OPERACIONES MATEMÁTICAS ---</w:t>
      </w:r>
    </w:p>
    <w:p w14:paraId="40520FE2" w14:textId="77777777" w:rsidR="00F15BFF" w:rsidRDefault="00F15BFF" w:rsidP="00F15BFF">
      <w:r>
        <w:t xml:space="preserve">        </w:t>
      </w:r>
    </w:p>
    <w:p w14:paraId="27383AD4" w14:textId="77777777" w:rsidR="00F15BFF" w:rsidRDefault="00F15BFF" w:rsidP="00F15BFF">
      <w:r>
        <w:t xml:space="preserve">        // Cálculo del promedio: se hace un '</w:t>
      </w:r>
      <w:proofErr w:type="spellStart"/>
      <w:r>
        <w:t>cast</w:t>
      </w:r>
      <w:proofErr w:type="spellEnd"/>
      <w:r>
        <w:t>' a (</w:t>
      </w:r>
      <w:proofErr w:type="spellStart"/>
      <w:r>
        <w:t>float</w:t>
      </w:r>
      <w:proofErr w:type="spellEnd"/>
      <w:r>
        <w:t>) para asegurar que la división sea decimal</w:t>
      </w:r>
    </w:p>
    <w:p w14:paraId="333595CF" w14:textId="77777777" w:rsidR="00F15BFF" w:rsidRDefault="00F15BFF" w:rsidP="00F15BFF">
      <w:r>
        <w:t xml:space="preserve">        </w:t>
      </w:r>
      <w:proofErr w:type="spellStart"/>
      <w:r>
        <w:t>float</w:t>
      </w:r>
      <w:proofErr w:type="spellEnd"/>
      <w:r>
        <w:t xml:space="preserve"> resultado = ((</w:t>
      </w:r>
      <w:proofErr w:type="spellStart"/>
      <w:r>
        <w:t>float</w:t>
      </w:r>
      <w:proofErr w:type="spellEnd"/>
      <w:r>
        <w:t>)a + (</w:t>
      </w:r>
      <w:proofErr w:type="spellStart"/>
      <w:r>
        <w:t>float</w:t>
      </w:r>
      <w:proofErr w:type="spellEnd"/>
      <w:r>
        <w:t>)b + c + (</w:t>
      </w:r>
      <w:proofErr w:type="spellStart"/>
      <w:r>
        <w:t>float</w:t>
      </w:r>
      <w:proofErr w:type="spellEnd"/>
      <w:r>
        <w:t>)e) / 4;</w:t>
      </w:r>
    </w:p>
    <w:p w14:paraId="29C0E1EB" w14:textId="77777777" w:rsidR="00F15BFF" w:rsidRDefault="00F15BFF" w:rsidP="00F15BFF">
      <w:r>
        <w:t xml:space="preserve">        </w:t>
      </w:r>
    </w:p>
    <w:p w14:paraId="67A7C54B" w14:textId="77777777" w:rsidR="00F15BFF" w:rsidRDefault="00F15BFF" w:rsidP="00F15BFF">
      <w:r>
        <w:t xml:space="preserve">        // </w:t>
      </w:r>
      <w:proofErr w:type="spellStart"/>
      <w:r>
        <w:t>Math.sqrt</w:t>
      </w:r>
      <w:proofErr w:type="spellEnd"/>
      <w:r>
        <w:t>: calcula la raíz cuadrada de un número</w:t>
      </w:r>
    </w:p>
    <w:p w14:paraId="2A48AEAE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c1 = </w:t>
      </w:r>
      <w:proofErr w:type="spellStart"/>
      <w:r>
        <w:t>Math.sqrt</w:t>
      </w:r>
      <w:proofErr w:type="spellEnd"/>
      <w:r>
        <w:t>(c);</w:t>
      </w:r>
    </w:p>
    <w:p w14:paraId="41621A49" w14:textId="77777777" w:rsidR="00F15BFF" w:rsidRDefault="00F15BFF" w:rsidP="00F15BFF">
      <w:r>
        <w:t xml:space="preserve">        </w:t>
      </w:r>
    </w:p>
    <w:p w14:paraId="6B972A86" w14:textId="77777777" w:rsidR="00F15BFF" w:rsidRDefault="00F15BFF" w:rsidP="00F15BFF">
      <w:r>
        <w:t xml:space="preserve">        // </w:t>
      </w:r>
      <w:proofErr w:type="spellStart"/>
      <w:r>
        <w:t>Math.pow</w:t>
      </w:r>
      <w:proofErr w:type="spellEnd"/>
      <w:r>
        <w:t>: eleva un número (base) a una potencia (exponente)</w:t>
      </w:r>
    </w:p>
    <w:p w14:paraId="214745E0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c2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e, 2);</w:t>
      </w:r>
    </w:p>
    <w:p w14:paraId="46506B21" w14:textId="77777777" w:rsidR="00F15BFF" w:rsidRDefault="00F15BFF" w:rsidP="00F15BFF"/>
    <w:p w14:paraId="162AB924" w14:textId="77777777" w:rsidR="00F15BFF" w:rsidRDefault="00F15BFF" w:rsidP="00F15BFF">
      <w:r>
        <w:t xml:space="preserve">        // --- SALIDA DE DATOS ---</w:t>
      </w:r>
    </w:p>
    <w:p w14:paraId="000D5FFE" w14:textId="77777777" w:rsidR="00F15BFF" w:rsidRDefault="00F15BFF" w:rsidP="00F15BFF">
      <w:r>
        <w:t xml:space="preserve">        </w:t>
      </w:r>
    </w:p>
    <w:p w14:paraId="1C283272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("----------------Resultados----------------");</w:t>
      </w:r>
    </w:p>
    <w:p w14:paraId="4D240878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("Hola: " + nombre);</w:t>
      </w:r>
    </w:p>
    <w:p w14:paraId="7A65CEE3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("Variable A mostrada antes: " + a);</w:t>
      </w:r>
    </w:p>
    <w:p w14:paraId="2EBEDEDD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("El promedio (resultado) es: " + resultado);</w:t>
      </w:r>
    </w:p>
    <w:p w14:paraId="6B789CA0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("Raíz cuadrada de C: " + c1);</w:t>
      </w:r>
    </w:p>
    <w:p w14:paraId="0D1D85E3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("E elevado al cuadrado: " + c2);</w:t>
      </w:r>
    </w:p>
    <w:p w14:paraId="40A60E56" w14:textId="77777777" w:rsidR="00F15BFF" w:rsidRDefault="00F15BFF" w:rsidP="00F15BFF">
      <w:r>
        <w:t xml:space="preserve">    }</w:t>
      </w:r>
    </w:p>
    <w:p w14:paraId="4E0CB54B" w14:textId="3D80CDE9" w:rsidR="00E70B4D" w:rsidRDefault="00F15BFF" w:rsidP="00F15BFF">
      <w:r>
        <w:t>}</w:t>
      </w:r>
    </w:p>
    <w:p w14:paraId="3DE3A012" w14:textId="77777777" w:rsidR="00923836" w:rsidRDefault="00923836" w:rsidP="00F15BFF"/>
    <w:p w14:paraId="40E6937E" w14:textId="5EF7EDAC" w:rsidR="00923836" w:rsidRDefault="00923836" w:rsidP="00F15BFF">
      <w:proofErr w:type="spellStart"/>
      <w:r>
        <w:t>Progama</w:t>
      </w:r>
      <w:proofErr w:type="spellEnd"/>
      <w:r>
        <w:t xml:space="preserve"> </w:t>
      </w:r>
      <w:proofErr w:type="spellStart"/>
      <w:r>
        <w:t>relsuelto</w:t>
      </w:r>
      <w:proofErr w:type="spellEnd"/>
      <w:r>
        <w:t xml:space="preserve"> </w:t>
      </w:r>
    </w:p>
    <w:p w14:paraId="241E58D3" w14:textId="4C0A8072" w:rsidR="00923836" w:rsidRDefault="006B7F6A" w:rsidP="00F15BFF">
      <w:r w:rsidRPr="006B7F6A">
        <w:drawing>
          <wp:inline distT="0" distB="0" distL="0" distR="0" wp14:anchorId="49EE7180" wp14:editId="607510E1">
            <wp:extent cx="2355850" cy="3047368"/>
            <wp:effectExtent l="0" t="0" r="6350" b="635"/>
            <wp:docPr id="281192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92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9077" cy="30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575" w14:textId="77777777" w:rsidR="00EB65C2" w:rsidRDefault="00EB65C2" w:rsidP="00F15BFF"/>
    <w:p w14:paraId="37D071E3" w14:textId="77777777" w:rsidR="00EB65C2" w:rsidRDefault="00EB65C2" w:rsidP="00EB65C2">
      <w:proofErr w:type="spellStart"/>
      <w:r>
        <w:t>Repasso</w:t>
      </w:r>
      <w:proofErr w:type="spellEnd"/>
      <w:r>
        <w:t xml:space="preserve"> </w:t>
      </w:r>
    </w:p>
    <w:p w14:paraId="52ADE5AF" w14:textId="77777777" w:rsidR="00EB65C2" w:rsidRDefault="00EB65C2" w:rsidP="00EB65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4514AB4" w14:textId="77777777" w:rsidR="00EB65C2" w:rsidRDefault="00EB65C2" w:rsidP="00EB65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6DABDD50" w14:textId="77777777" w:rsidR="00EB65C2" w:rsidRDefault="00EB65C2" w:rsidP="00EB65C2"/>
    <w:p w14:paraId="75564510" w14:textId="77777777" w:rsidR="00EB65C2" w:rsidRDefault="00EB65C2" w:rsidP="00EB65C2">
      <w:r>
        <w:t>/*</w:t>
      </w:r>
    </w:p>
    <w:p w14:paraId="09A47286" w14:textId="77777777" w:rsidR="00EB65C2" w:rsidRDefault="00EB65C2" w:rsidP="00EB65C2">
      <w:r>
        <w:t xml:space="preserve"> * Click nbfs://nbhost/SystemFileSystem/Templates/Licenses/license-default.txt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</w:p>
    <w:p w14:paraId="04CA2DF7" w14:textId="77777777" w:rsidR="00EB65C2" w:rsidRDefault="00EB65C2" w:rsidP="00EB65C2">
      <w:r>
        <w:t xml:space="preserve"> * Click nbfs://nbhost/SystemFileSystem/Templates/Classes/Class.java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5B520172" w14:textId="77777777" w:rsidR="00EB65C2" w:rsidRDefault="00EB65C2" w:rsidP="00EB65C2">
      <w:r>
        <w:t xml:space="preserve"> */</w:t>
      </w:r>
    </w:p>
    <w:p w14:paraId="740E4C66" w14:textId="77777777" w:rsidR="00EB65C2" w:rsidRDefault="00EB65C2" w:rsidP="00EB65C2"/>
    <w:p w14:paraId="6395EB06" w14:textId="77777777" w:rsidR="00EB65C2" w:rsidRDefault="00EB65C2" w:rsidP="00EB65C2">
      <w:r>
        <w:t xml:space="preserve">/* Hacer un programa que pida 5 </w:t>
      </w:r>
      <w:proofErr w:type="spellStart"/>
      <w:r>
        <w:t>numeros</w:t>
      </w:r>
      <w:proofErr w:type="spellEnd"/>
      <w:r>
        <w:t xml:space="preserve"> enteros positivos, esto quiere decir</w:t>
      </w:r>
    </w:p>
    <w:p w14:paraId="09663CB2" w14:textId="77777777" w:rsidR="00EB65C2" w:rsidRDefault="00EB65C2" w:rsidP="00EB65C2">
      <w:r>
        <w:t xml:space="preserve">que no se pueden almacenar </w:t>
      </w:r>
      <w:proofErr w:type="spellStart"/>
      <w:r>
        <w:t>numeros</w:t>
      </w:r>
      <w:proofErr w:type="spellEnd"/>
      <w:r>
        <w:t xml:space="preserve"> negativos. a </w:t>
      </w:r>
      <w:proofErr w:type="spellStart"/>
      <w:r>
        <w:t>continuacion</w:t>
      </w:r>
      <w:proofErr w:type="spellEnd"/>
      <w:r>
        <w:t xml:space="preserve"> se </w:t>
      </w:r>
      <w:proofErr w:type="gramStart"/>
      <w:r>
        <w:t>realizara</w:t>
      </w:r>
      <w:proofErr w:type="gramEnd"/>
      <w:r>
        <w:t xml:space="preserve"> las </w:t>
      </w:r>
    </w:p>
    <w:p w14:paraId="32332147" w14:textId="77777777" w:rsidR="00EB65C2" w:rsidRDefault="00EB65C2" w:rsidP="00EB65C2">
      <w:r>
        <w:t>siguientes operaciones:</w:t>
      </w:r>
    </w:p>
    <w:p w14:paraId="6E906580" w14:textId="77777777" w:rsidR="00EB65C2" w:rsidRDefault="00EB65C2" w:rsidP="00EB65C2">
      <w:r>
        <w:t xml:space="preserve">1. Se </w:t>
      </w:r>
      <w:proofErr w:type="gramStart"/>
      <w:r>
        <w:t>calculara</w:t>
      </w:r>
      <w:proofErr w:type="gramEnd"/>
      <w:r>
        <w:t xml:space="preserve"> el producto de los primeros 3 </w:t>
      </w:r>
      <w:proofErr w:type="spellStart"/>
      <w:r>
        <w:t>numeros</w:t>
      </w:r>
      <w:proofErr w:type="spellEnd"/>
      <w:r>
        <w:t xml:space="preserve"> </w:t>
      </w:r>
    </w:p>
    <w:p w14:paraId="3492CEFF" w14:textId="77777777" w:rsidR="00EB65C2" w:rsidRDefault="00EB65C2" w:rsidP="00EB65C2">
      <w:r>
        <w:t xml:space="preserve">2. Se </w:t>
      </w:r>
      <w:proofErr w:type="gramStart"/>
      <w:r>
        <w:t>elevara</w:t>
      </w:r>
      <w:proofErr w:type="gramEnd"/>
      <w:r>
        <w:t xml:space="preserve"> el 4to </w:t>
      </w:r>
      <w:proofErr w:type="spellStart"/>
      <w:r>
        <w:t>numero</w:t>
      </w:r>
      <w:proofErr w:type="spellEnd"/>
      <w:r>
        <w:t xml:space="preserve"> a la potencia del 5</w:t>
      </w:r>
    </w:p>
    <w:p w14:paraId="7F1BCAE6" w14:textId="77777777" w:rsidR="00EB65C2" w:rsidRDefault="00EB65C2" w:rsidP="00EB65C2">
      <w:r>
        <w:t xml:space="preserve">3 </w:t>
      </w:r>
      <w:proofErr w:type="gramStart"/>
      <w:r>
        <w:t>Se</w:t>
      </w:r>
      <w:proofErr w:type="gramEnd"/>
      <w:r>
        <w:t xml:space="preserve"> calculara el promedio de los </w:t>
      </w:r>
      <w:proofErr w:type="spellStart"/>
      <w:r>
        <w:t>ultimos</w:t>
      </w:r>
      <w:proofErr w:type="spellEnd"/>
      <w:r>
        <w:t xml:space="preserve"> 3 </w:t>
      </w:r>
      <w:proofErr w:type="spellStart"/>
      <w:r>
        <w:t>numeros</w:t>
      </w:r>
      <w:proofErr w:type="spellEnd"/>
      <w:r>
        <w:t>.</w:t>
      </w:r>
    </w:p>
    <w:p w14:paraId="6843D795" w14:textId="77777777" w:rsidR="00EB65C2" w:rsidRDefault="00EB65C2" w:rsidP="00EB65C2">
      <w:r>
        <w:t xml:space="preserve">Los resultados de cada </w:t>
      </w:r>
      <w:proofErr w:type="spellStart"/>
      <w:r>
        <w:t>operacion</w:t>
      </w:r>
      <w:proofErr w:type="spellEnd"/>
      <w:r>
        <w:t xml:space="preserve">, se </w:t>
      </w:r>
      <w:proofErr w:type="gramStart"/>
      <w:r>
        <w:t>mostrara</w:t>
      </w:r>
      <w:proofErr w:type="gramEnd"/>
      <w:r>
        <w:t xml:space="preserve"> en un solo mensaje</w:t>
      </w:r>
    </w:p>
    <w:p w14:paraId="0DB25D0D" w14:textId="77777777" w:rsidR="00EB65C2" w:rsidRDefault="00EB65C2" w:rsidP="00EB65C2">
      <w:r>
        <w:t xml:space="preserve">mediante un </w:t>
      </w:r>
      <w:proofErr w:type="spellStart"/>
      <w:r>
        <w:t>JOptionPane</w:t>
      </w:r>
      <w:proofErr w:type="spellEnd"/>
    </w:p>
    <w:p w14:paraId="0EA8811C" w14:textId="77777777" w:rsidR="00EB65C2" w:rsidRDefault="00EB65C2" w:rsidP="00EB65C2">
      <w:r>
        <w:t>*/</w:t>
      </w:r>
    </w:p>
    <w:p w14:paraId="716DCA4A" w14:textId="77777777" w:rsidR="00EB65C2" w:rsidRDefault="00EB65C2" w:rsidP="00EB65C2">
      <w:r>
        <w:t>/**</w:t>
      </w:r>
    </w:p>
    <w:p w14:paraId="1BF65ECA" w14:textId="77777777" w:rsidR="00EB65C2" w:rsidRDefault="00EB65C2" w:rsidP="00EB65C2">
      <w:r>
        <w:t xml:space="preserve"> *</w:t>
      </w:r>
    </w:p>
    <w:p w14:paraId="559F200E" w14:textId="77777777" w:rsidR="00EB65C2" w:rsidRDefault="00EB65C2" w:rsidP="00EB65C2">
      <w:r>
        <w:t xml:space="preserve"> * @author </w:t>
      </w:r>
      <w:proofErr w:type="spellStart"/>
      <w:r>
        <w:t>Wizca</w:t>
      </w:r>
      <w:proofErr w:type="spellEnd"/>
    </w:p>
    <w:p w14:paraId="549DAD86" w14:textId="77777777" w:rsidR="00EB65C2" w:rsidRDefault="00EB65C2" w:rsidP="00EB65C2">
      <w:r>
        <w:t xml:space="preserve"> */</w:t>
      </w:r>
    </w:p>
    <w:p w14:paraId="4016D1DC" w14:textId="77777777" w:rsidR="00EB65C2" w:rsidRDefault="00EB65C2" w:rsidP="00EB65C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Preexamen </w:t>
      </w:r>
      <w:proofErr w:type="gramStart"/>
      <w:r>
        <w:t>{ /</w:t>
      </w:r>
      <w:proofErr w:type="gramEnd"/>
      <w:r>
        <w:t>/ Inicio de la clase</w:t>
      </w:r>
    </w:p>
    <w:p w14:paraId="467DB924" w14:textId="77777777" w:rsidR="00EB65C2" w:rsidRDefault="00EB65C2" w:rsidP="00EB65C2"/>
    <w:p w14:paraId="60347A36" w14:textId="77777777" w:rsidR="00EB65C2" w:rsidRDefault="00EB65C2" w:rsidP="00EB65C2">
      <w:r>
        <w:t xml:space="preserve">    // Variables globales para que sean accesibles desde </w:t>
      </w:r>
      <w:proofErr w:type="spellStart"/>
      <w:r>
        <w:t>main</w:t>
      </w:r>
      <w:proofErr w:type="spellEnd"/>
      <w:r>
        <w:t xml:space="preserve"> y otros métodos</w:t>
      </w:r>
    </w:p>
    <w:p w14:paraId="5841452E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n1, n2, n3, n4, n5;</w:t>
      </w:r>
    </w:p>
    <w:p w14:paraId="5B07CE33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producto;</w:t>
      </w:r>
    </w:p>
    <w:p w14:paraId="557E6839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potencia;</w:t>
      </w:r>
    </w:p>
    <w:p w14:paraId="6D71298C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promedio;</w:t>
      </w:r>
    </w:p>
    <w:p w14:paraId="2953CDB5" w14:textId="77777777" w:rsidR="00EB65C2" w:rsidRDefault="00EB65C2" w:rsidP="00EB65C2"/>
    <w:p w14:paraId="0F075753" w14:textId="77777777" w:rsidR="00EB65C2" w:rsidRDefault="00EB65C2" w:rsidP="00EB65C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ADB1F8" w14:textId="77777777" w:rsidR="00EB65C2" w:rsidRDefault="00EB65C2" w:rsidP="00EB65C2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4D912E04" w14:textId="77777777" w:rsidR="00EB65C2" w:rsidRDefault="00EB65C2" w:rsidP="00EB65C2"/>
    <w:p w14:paraId="559F2EC3" w14:textId="77777777" w:rsidR="00EB65C2" w:rsidRDefault="00EB65C2" w:rsidP="00EB65C2">
      <w:r>
        <w:t xml:space="preserve">        </w:t>
      </w:r>
      <w:proofErr w:type="spellStart"/>
      <w:r>
        <w:t>System.out.println</w:t>
      </w:r>
      <w:proofErr w:type="spellEnd"/>
      <w:r>
        <w:t>("--- Ingreso de Datos ---");</w:t>
      </w:r>
    </w:p>
    <w:p w14:paraId="56D1CA7A" w14:textId="77777777" w:rsidR="00EB65C2" w:rsidRDefault="00EB65C2" w:rsidP="00EB65C2"/>
    <w:p w14:paraId="495189C7" w14:textId="77777777" w:rsidR="00EB65C2" w:rsidRDefault="00EB65C2" w:rsidP="00EB65C2">
      <w:r>
        <w:t xml:space="preserve">        // Llamamos al método pasándole el scanner y el nombre del turno</w:t>
      </w:r>
    </w:p>
    <w:p w14:paraId="581F80DE" w14:textId="77777777" w:rsidR="00EB65C2" w:rsidRDefault="00EB65C2" w:rsidP="00EB65C2">
      <w:r>
        <w:t xml:space="preserve">        n1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"primero");</w:t>
      </w:r>
    </w:p>
    <w:p w14:paraId="4B9F9BDD" w14:textId="77777777" w:rsidR="00EB65C2" w:rsidRDefault="00EB65C2" w:rsidP="00EB65C2">
      <w:r>
        <w:t xml:space="preserve">        n2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"segundo");</w:t>
      </w:r>
    </w:p>
    <w:p w14:paraId="452B579C" w14:textId="77777777" w:rsidR="00EB65C2" w:rsidRDefault="00EB65C2" w:rsidP="00EB65C2">
      <w:r>
        <w:t xml:space="preserve">        n3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"tercero");</w:t>
      </w:r>
    </w:p>
    <w:p w14:paraId="2ACCCBD9" w14:textId="77777777" w:rsidR="00EB65C2" w:rsidRDefault="00EB65C2" w:rsidP="00EB65C2">
      <w:r>
        <w:t xml:space="preserve">        n4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"cuarto");</w:t>
      </w:r>
    </w:p>
    <w:p w14:paraId="0DB504F3" w14:textId="77777777" w:rsidR="00EB65C2" w:rsidRDefault="00EB65C2" w:rsidP="00EB65C2">
      <w:r>
        <w:t xml:space="preserve">        n5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"quinto");</w:t>
      </w:r>
    </w:p>
    <w:p w14:paraId="748B8BD5" w14:textId="77777777" w:rsidR="00EB65C2" w:rsidRDefault="00EB65C2" w:rsidP="00EB65C2"/>
    <w:p w14:paraId="28805501" w14:textId="77777777" w:rsidR="00EB65C2" w:rsidRDefault="00EB65C2" w:rsidP="00EB65C2">
      <w:r>
        <w:t xml:space="preserve">        // Operaciones</w:t>
      </w:r>
    </w:p>
    <w:p w14:paraId="5E49CD1F" w14:textId="77777777" w:rsidR="00EB65C2" w:rsidRDefault="00EB65C2" w:rsidP="00EB65C2">
      <w:r>
        <w:t xml:space="preserve">        producto = n1 * n2 * n3;</w:t>
      </w:r>
    </w:p>
    <w:p w14:paraId="504EFC39" w14:textId="77777777" w:rsidR="00EB65C2" w:rsidRDefault="00EB65C2" w:rsidP="00EB65C2">
      <w:r>
        <w:t xml:space="preserve">        potencia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n4, n5);</w:t>
      </w:r>
    </w:p>
    <w:p w14:paraId="012EE802" w14:textId="77777777" w:rsidR="00EB65C2" w:rsidRDefault="00EB65C2" w:rsidP="00EB65C2">
      <w:r>
        <w:t xml:space="preserve">        // Usamos (</w:t>
      </w:r>
      <w:proofErr w:type="spellStart"/>
      <w:r>
        <w:t>float</w:t>
      </w:r>
      <w:proofErr w:type="spellEnd"/>
      <w:r>
        <w:t>) para no perder decimales en la división</w:t>
      </w:r>
    </w:p>
    <w:p w14:paraId="7F874B45" w14:textId="77777777" w:rsidR="00EB65C2" w:rsidRDefault="00EB65C2" w:rsidP="00EB65C2">
      <w:r>
        <w:t xml:space="preserve">        promedio = (</w:t>
      </w:r>
      <w:proofErr w:type="spellStart"/>
      <w:r>
        <w:t>float</w:t>
      </w:r>
      <w:proofErr w:type="spellEnd"/>
      <w:r>
        <w:t>) (n3 + n4 + n5) / 3;</w:t>
      </w:r>
    </w:p>
    <w:p w14:paraId="045F9F44" w14:textId="77777777" w:rsidR="00EB65C2" w:rsidRDefault="00EB65C2" w:rsidP="00EB65C2"/>
    <w:p w14:paraId="636DA2D5" w14:textId="77777777" w:rsidR="00EB65C2" w:rsidRDefault="00EB65C2" w:rsidP="00EB65C2">
      <w:r>
        <w:t xml:space="preserve">        // Mostrar resultados</w:t>
      </w:r>
    </w:p>
    <w:p w14:paraId="000CA8E3" w14:textId="77777777" w:rsidR="00EB65C2" w:rsidRDefault="00EB65C2" w:rsidP="00EB65C2">
      <w:r>
        <w:t xml:space="preserve">        String mensaje = "Producto (1,2,3): " + producto +</w:t>
      </w:r>
    </w:p>
    <w:p w14:paraId="00B7C856" w14:textId="77777777" w:rsidR="00EB65C2" w:rsidRDefault="00EB65C2" w:rsidP="00EB65C2">
      <w:r>
        <w:t xml:space="preserve">                         "\</w:t>
      </w:r>
      <w:proofErr w:type="spellStart"/>
      <w:r>
        <w:t>nPotencia</w:t>
      </w:r>
      <w:proofErr w:type="spellEnd"/>
      <w:r>
        <w:t xml:space="preserve"> (4^5): " + potencia +</w:t>
      </w:r>
    </w:p>
    <w:p w14:paraId="258D43BE" w14:textId="77777777" w:rsidR="00EB65C2" w:rsidRDefault="00EB65C2" w:rsidP="00EB65C2">
      <w:r>
        <w:t xml:space="preserve">                         "\</w:t>
      </w:r>
      <w:proofErr w:type="spellStart"/>
      <w:r>
        <w:t>nPromedio</w:t>
      </w:r>
      <w:proofErr w:type="spellEnd"/>
      <w:r>
        <w:t xml:space="preserve"> (3,4,5): " + promedio;</w:t>
      </w:r>
    </w:p>
    <w:p w14:paraId="376C8F82" w14:textId="77777777" w:rsidR="00EB65C2" w:rsidRDefault="00EB65C2" w:rsidP="00EB65C2"/>
    <w:p w14:paraId="5ACA34B2" w14:textId="77777777" w:rsidR="00EB65C2" w:rsidRDefault="00EB65C2" w:rsidP="00EB65C2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mensaje);</w:t>
      </w:r>
    </w:p>
    <w:p w14:paraId="1A547752" w14:textId="77777777" w:rsidR="00EB65C2" w:rsidRDefault="00EB65C2" w:rsidP="00EB65C2">
      <w:r>
        <w:t xml:space="preserve">    } // Fin del método </w:t>
      </w:r>
      <w:proofErr w:type="spellStart"/>
      <w:r>
        <w:t>main</w:t>
      </w:r>
      <w:proofErr w:type="spellEnd"/>
    </w:p>
    <w:p w14:paraId="3572326C" w14:textId="77777777" w:rsidR="00EB65C2" w:rsidRDefault="00EB65C2" w:rsidP="00EB65C2"/>
    <w:p w14:paraId="79052476" w14:textId="77777777" w:rsidR="00EB65C2" w:rsidRDefault="00EB65C2" w:rsidP="00EB65C2">
      <w:r>
        <w:t xml:space="preserve">    /**</w:t>
      </w:r>
    </w:p>
    <w:p w14:paraId="5554AACB" w14:textId="77777777" w:rsidR="00EB65C2" w:rsidRDefault="00EB65C2" w:rsidP="00EB65C2">
      <w:r>
        <w:t xml:space="preserve">     * El método debe estar FUERA del </w:t>
      </w:r>
      <w:proofErr w:type="spellStart"/>
      <w:r>
        <w:t>main</w:t>
      </w:r>
      <w:proofErr w:type="spellEnd"/>
      <w:r>
        <w:t>, pero DENTRO de la clase.</w:t>
      </w:r>
    </w:p>
    <w:p w14:paraId="2C290530" w14:textId="77777777" w:rsidR="00EB65C2" w:rsidRDefault="00EB65C2" w:rsidP="00EB65C2">
      <w:r>
        <w:t xml:space="preserve">     * Usamos '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>' como sugeriste, lo cual es correcto.</w:t>
      </w:r>
    </w:p>
    <w:p w14:paraId="3CB8DB4E" w14:textId="77777777" w:rsidR="00EB65C2" w:rsidRDefault="00EB65C2" w:rsidP="00EB65C2">
      <w:r>
        <w:t xml:space="preserve">     */</w:t>
      </w:r>
    </w:p>
    <w:p w14:paraId="1AC20326" w14:textId="77777777" w:rsidR="00EB65C2" w:rsidRDefault="00EB65C2" w:rsidP="00EB65C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, String orden) {</w:t>
      </w:r>
    </w:p>
    <w:p w14:paraId="1FFF8B0B" w14:textId="77777777" w:rsidR="00EB65C2" w:rsidRDefault="00EB65C2" w:rsidP="00EB65C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2985EE5A" w14:textId="77777777" w:rsidR="00EB65C2" w:rsidRDefault="00EB65C2" w:rsidP="00EB65C2">
      <w:r>
        <w:t xml:space="preserve">        do {</w:t>
      </w:r>
    </w:p>
    <w:p w14:paraId="1215C5DE" w14:textId="77777777" w:rsidR="00EB65C2" w:rsidRDefault="00EB65C2" w:rsidP="00EB65C2">
      <w:r>
        <w:t xml:space="preserve">            </w:t>
      </w:r>
      <w:proofErr w:type="spellStart"/>
      <w:r>
        <w:t>System.out.print</w:t>
      </w:r>
      <w:proofErr w:type="spellEnd"/>
      <w:r>
        <w:t>("Ingresa el " + orden + " número: ");</w:t>
      </w:r>
    </w:p>
    <w:p w14:paraId="6854A0F3" w14:textId="77777777" w:rsidR="00EB65C2" w:rsidRDefault="00EB65C2" w:rsidP="00EB65C2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1AF792D" w14:textId="77777777" w:rsidR="00EB65C2" w:rsidRDefault="00EB65C2" w:rsidP="00EB65C2">
      <w:r>
        <w:t xml:space="preserve">            </w:t>
      </w:r>
    </w:p>
    <w:p w14:paraId="13C8603C" w14:textId="77777777" w:rsidR="00EB65C2" w:rsidRDefault="00EB65C2" w:rsidP="00EB65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&lt; 0) {</w:t>
      </w:r>
    </w:p>
    <w:p w14:paraId="092089B5" w14:textId="77777777" w:rsidR="00EB65C2" w:rsidRDefault="00EB65C2" w:rsidP="00EB65C2">
      <w:r>
        <w:t xml:space="preserve">                </w:t>
      </w:r>
      <w:proofErr w:type="spellStart"/>
      <w:r>
        <w:t>System.out.println</w:t>
      </w:r>
      <w:proofErr w:type="spellEnd"/>
      <w:r>
        <w:t>("¡Error! Solo números positivos.");</w:t>
      </w:r>
    </w:p>
    <w:p w14:paraId="404FA92A" w14:textId="77777777" w:rsidR="00EB65C2" w:rsidRDefault="00EB65C2" w:rsidP="00EB65C2">
      <w:r>
        <w:t xml:space="preserve">            }</w:t>
      </w:r>
    </w:p>
    <w:p w14:paraId="4B1983E1" w14:textId="77777777" w:rsidR="00EB65C2" w:rsidRDefault="00EB65C2" w:rsidP="00EB65C2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&lt; 0);</w:t>
      </w:r>
    </w:p>
    <w:p w14:paraId="2CE51D7D" w14:textId="77777777" w:rsidR="00EB65C2" w:rsidRDefault="00EB65C2" w:rsidP="00EB65C2">
      <w:r>
        <w:t xml:space="preserve">        </w:t>
      </w:r>
    </w:p>
    <w:p w14:paraId="6CA91A93" w14:textId="77777777" w:rsidR="00EB65C2" w:rsidRDefault="00EB65C2" w:rsidP="00EB65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2E6D7543" w14:textId="77777777" w:rsidR="00EB65C2" w:rsidRDefault="00EB65C2" w:rsidP="00EB65C2">
      <w:r>
        <w:t xml:space="preserve">    }</w:t>
      </w:r>
    </w:p>
    <w:p w14:paraId="3838488F" w14:textId="77777777" w:rsidR="00EB65C2" w:rsidRDefault="00EB65C2" w:rsidP="00EB65C2"/>
    <w:p w14:paraId="624458C9" w14:textId="77777777" w:rsidR="00EB65C2" w:rsidRDefault="00EB65C2" w:rsidP="00EB65C2">
      <w:r>
        <w:t xml:space="preserve">} // Fin de la clase </w:t>
      </w:r>
      <w:proofErr w:type="spellStart"/>
      <w:r>
        <w:t>PreExamen</w:t>
      </w:r>
      <w:proofErr w:type="spellEnd"/>
    </w:p>
    <w:p w14:paraId="448C3577" w14:textId="336E240E" w:rsidR="00EB65C2" w:rsidRPr="00966515" w:rsidRDefault="009B203A" w:rsidP="00F15BFF">
      <w:r w:rsidRPr="009B203A">
        <w:drawing>
          <wp:inline distT="0" distB="0" distL="0" distR="0" wp14:anchorId="5E6FB733" wp14:editId="7ED3FDA2">
            <wp:extent cx="2648320" cy="1533739"/>
            <wp:effectExtent l="0" t="0" r="0" b="9525"/>
            <wp:docPr id="107514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46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71F" w:rsidRPr="003F171F">
        <w:drawing>
          <wp:inline distT="0" distB="0" distL="0" distR="0" wp14:anchorId="2369F325" wp14:editId="32A1A5EA">
            <wp:extent cx="3086531" cy="1428949"/>
            <wp:effectExtent l="0" t="0" r="0" b="0"/>
            <wp:docPr id="171214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3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5C2" w:rsidRPr="00966515" w:rsidSect="00E37F9F">
      <w:headerReference w:type="default" r:id="rId24"/>
      <w:footerReference w:type="default" r:id="rId25"/>
      <w:headerReference w:type="first" r:id="rId26"/>
      <w:pgSz w:w="11906" w:h="16838" w:code="9"/>
      <w:pgMar w:top="1474" w:right="1440" w:bottom="1588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05F7" w14:textId="77777777" w:rsidR="00EB5883" w:rsidRDefault="00EB5883">
      <w:r>
        <w:separator/>
      </w:r>
    </w:p>
    <w:p w14:paraId="57D6746D" w14:textId="77777777" w:rsidR="00EB5883" w:rsidRDefault="00EB5883"/>
  </w:endnote>
  <w:endnote w:type="continuationSeparator" w:id="0">
    <w:p w14:paraId="1FC2835B" w14:textId="77777777" w:rsidR="00EB5883" w:rsidRDefault="00EB5883">
      <w:r>
        <w:continuationSeparator/>
      </w:r>
    </w:p>
    <w:p w14:paraId="04360F68" w14:textId="77777777" w:rsidR="00EB5883" w:rsidRDefault="00EB58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pie de página"/>
    </w:tblPr>
    <w:tblGrid>
      <w:gridCol w:w="1354"/>
      <w:gridCol w:w="6318"/>
      <w:gridCol w:w="1354"/>
    </w:tblGrid>
    <w:tr w:rsidR="00907CBB" w14:paraId="167F0A0D" w14:textId="77777777" w:rsidTr="00B87079">
      <w:sdt>
        <w:sdtPr>
          <w:alias w:val="Escriba la fecha:"/>
          <w:tag w:val="Escriba la fecha:"/>
          <w:id w:val="392159378"/>
          <w:placeholder>
            <w:docPart w:val="C3A85C465EEF4889BF739EA319F4FA20"/>
          </w:placeholder>
          <w:temporary/>
          <w:showingPlcHdr/>
        </w:sdtPr>
        <w:sdtEndPr/>
        <w:sdtContent>
          <w:tc>
            <w:tcPr>
              <w:tcW w:w="750" w:type="pct"/>
            </w:tcPr>
            <w:p w14:paraId="54F0569E" w14:textId="77777777" w:rsidR="00907CBB" w:rsidRDefault="00B85124">
              <w:pPr>
                <w:pStyle w:val="Piedepgina"/>
              </w:pPr>
              <w:r>
                <w:rPr>
                  <w:lang w:bidi="es-ES"/>
                </w:rPr>
                <w:t>Fecha</w:t>
              </w:r>
            </w:p>
          </w:tc>
        </w:sdtContent>
      </w:sdt>
      <w:tc>
        <w:tcPr>
          <w:tcW w:w="3500" w:type="pct"/>
        </w:tcPr>
        <w:p w14:paraId="2337C2FE" w14:textId="77777777" w:rsidR="00907CBB" w:rsidRDefault="00EB5883" w:rsidP="00B87079">
          <w:pPr>
            <w:pStyle w:val="Piedepgina"/>
            <w:jc w:val="center"/>
          </w:pPr>
          <w:sdt>
            <w:sdtPr>
              <w:alias w:val="Título:"/>
              <w:tag w:val="Título:"/>
              <w:id w:val="-1362200171"/>
              <w:placeholder>
                <w:docPart w:val="FB6949F09A934E0885EA5310B65FBBA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87079">
                <w:rPr>
                  <w:lang w:bidi="es-ES"/>
                </w:rPr>
                <w:t>Plan de comunicación del proyecto</w:t>
              </w:r>
            </w:sdtContent>
          </w:sdt>
        </w:p>
      </w:tc>
      <w:tc>
        <w:tcPr>
          <w:tcW w:w="750" w:type="pct"/>
        </w:tcPr>
        <w:p w14:paraId="2D404AB7" w14:textId="77777777" w:rsidR="00907CBB" w:rsidRDefault="00107CB6">
          <w:pPr>
            <w:pStyle w:val="Piedepgina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\* Arabic </w:instrText>
          </w:r>
          <w:r>
            <w:rPr>
              <w:lang w:bidi="es-ES"/>
            </w:rPr>
            <w:fldChar w:fldCharType="separate"/>
          </w:r>
          <w:r w:rsidR="00DD6D92">
            <w:rPr>
              <w:noProof/>
              <w:lang w:bidi="es-ES"/>
            </w:rPr>
            <w:t>3</w:t>
          </w:r>
          <w:r>
            <w:rPr>
              <w:lang w:bidi="es-ES"/>
            </w:rPr>
            <w:fldChar w:fldCharType="end"/>
          </w:r>
        </w:p>
      </w:tc>
    </w:tr>
  </w:tbl>
  <w:p w14:paraId="22B157B6" w14:textId="77777777" w:rsidR="00907CBB" w:rsidRDefault="00907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5348D" w14:textId="77777777" w:rsidR="00EB5883" w:rsidRDefault="00EB5883">
      <w:r>
        <w:separator/>
      </w:r>
    </w:p>
    <w:p w14:paraId="7E3DD9AA" w14:textId="77777777" w:rsidR="00EB5883" w:rsidRDefault="00EB5883"/>
  </w:footnote>
  <w:footnote w:type="continuationSeparator" w:id="0">
    <w:p w14:paraId="5B39B875" w14:textId="77777777" w:rsidR="00EB5883" w:rsidRDefault="00EB5883">
      <w:r>
        <w:continuationSeparator/>
      </w:r>
    </w:p>
    <w:p w14:paraId="5066480E" w14:textId="77777777" w:rsidR="00EB5883" w:rsidRDefault="00EB58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9589" w14:textId="77777777" w:rsidR="00907CBB" w:rsidRDefault="00EB5883">
    <w:pPr>
      <w:pStyle w:val="Encabezado"/>
    </w:pPr>
    <w:sdt>
      <w:sdtPr>
        <w:alias w:val="Confidencial:"/>
        <w:tag w:val="Confidencial:"/>
        <w:id w:val="301278326"/>
        <w:placeholder>
          <w:docPart w:val="B3F7D71B0F8540D9BAC02B1C402025D6"/>
        </w:placeholder>
        <w:temporary/>
        <w:showingPlcHdr/>
      </w:sdtPr>
      <w:sdtEndPr/>
      <w:sdtContent>
        <w:r w:rsidR="00B85124">
          <w:rPr>
            <w:lang w:bidi="es-ES"/>
          </w:rPr>
          <w:t>Confidencial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8348" w14:textId="77777777" w:rsidR="00736E05" w:rsidRDefault="00736E05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DE39B9" wp14:editId="34594F17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2D4B1A17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6D6D20"/>
    <w:multiLevelType w:val="hybridMultilevel"/>
    <w:tmpl w:val="B4DE4594"/>
    <w:lvl w:ilvl="0" w:tplc="A8B0EC6A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91273">
    <w:abstractNumId w:val="9"/>
  </w:num>
  <w:num w:numId="2" w16cid:durableId="827673409">
    <w:abstractNumId w:val="10"/>
  </w:num>
  <w:num w:numId="3" w16cid:durableId="1555312446">
    <w:abstractNumId w:val="7"/>
  </w:num>
  <w:num w:numId="4" w16cid:durableId="2047758444">
    <w:abstractNumId w:val="6"/>
  </w:num>
  <w:num w:numId="5" w16cid:durableId="658078257">
    <w:abstractNumId w:val="5"/>
  </w:num>
  <w:num w:numId="6" w16cid:durableId="1101610412">
    <w:abstractNumId w:val="4"/>
  </w:num>
  <w:num w:numId="7" w16cid:durableId="255601163">
    <w:abstractNumId w:val="8"/>
  </w:num>
  <w:num w:numId="8" w16cid:durableId="852840527">
    <w:abstractNumId w:val="3"/>
  </w:num>
  <w:num w:numId="9" w16cid:durableId="564028472">
    <w:abstractNumId w:val="2"/>
  </w:num>
  <w:num w:numId="10" w16cid:durableId="499975282">
    <w:abstractNumId w:val="1"/>
  </w:num>
  <w:num w:numId="11" w16cid:durableId="77228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1B"/>
    <w:rsid w:val="00034A03"/>
    <w:rsid w:val="00067E02"/>
    <w:rsid w:val="000A7FA8"/>
    <w:rsid w:val="00107CB6"/>
    <w:rsid w:val="00131A83"/>
    <w:rsid w:val="0013333F"/>
    <w:rsid w:val="00193898"/>
    <w:rsid w:val="001E1916"/>
    <w:rsid w:val="00200989"/>
    <w:rsid w:val="002B21AE"/>
    <w:rsid w:val="002C4FDE"/>
    <w:rsid w:val="002F71DD"/>
    <w:rsid w:val="00312DD5"/>
    <w:rsid w:val="003268F6"/>
    <w:rsid w:val="0033593E"/>
    <w:rsid w:val="00357B9C"/>
    <w:rsid w:val="00364FC7"/>
    <w:rsid w:val="00374FF1"/>
    <w:rsid w:val="003F171F"/>
    <w:rsid w:val="00423604"/>
    <w:rsid w:val="004534A5"/>
    <w:rsid w:val="004566FA"/>
    <w:rsid w:val="00495232"/>
    <w:rsid w:val="004A188D"/>
    <w:rsid w:val="004A4DCA"/>
    <w:rsid w:val="004A4EC4"/>
    <w:rsid w:val="005331CA"/>
    <w:rsid w:val="005504AE"/>
    <w:rsid w:val="00580299"/>
    <w:rsid w:val="00660B21"/>
    <w:rsid w:val="006B7F6A"/>
    <w:rsid w:val="00714CE5"/>
    <w:rsid w:val="007216B9"/>
    <w:rsid w:val="007225FB"/>
    <w:rsid w:val="00736E05"/>
    <w:rsid w:val="007B541B"/>
    <w:rsid w:val="00822A8D"/>
    <w:rsid w:val="00831731"/>
    <w:rsid w:val="00845623"/>
    <w:rsid w:val="00852FE0"/>
    <w:rsid w:val="00874542"/>
    <w:rsid w:val="00892912"/>
    <w:rsid w:val="00907CBB"/>
    <w:rsid w:val="00913AE4"/>
    <w:rsid w:val="00923836"/>
    <w:rsid w:val="00966515"/>
    <w:rsid w:val="00976A9B"/>
    <w:rsid w:val="0099384F"/>
    <w:rsid w:val="009A32A1"/>
    <w:rsid w:val="009B203A"/>
    <w:rsid w:val="00A72CC5"/>
    <w:rsid w:val="00B4138E"/>
    <w:rsid w:val="00B55F12"/>
    <w:rsid w:val="00B7223D"/>
    <w:rsid w:val="00B85124"/>
    <w:rsid w:val="00B87079"/>
    <w:rsid w:val="00C41938"/>
    <w:rsid w:val="00C64B77"/>
    <w:rsid w:val="00CB5473"/>
    <w:rsid w:val="00DA0B66"/>
    <w:rsid w:val="00DC3174"/>
    <w:rsid w:val="00DD6D92"/>
    <w:rsid w:val="00E017A1"/>
    <w:rsid w:val="00E279B8"/>
    <w:rsid w:val="00E37F9F"/>
    <w:rsid w:val="00E70B4D"/>
    <w:rsid w:val="00E756E6"/>
    <w:rsid w:val="00EA05B8"/>
    <w:rsid w:val="00EB203B"/>
    <w:rsid w:val="00EB5883"/>
    <w:rsid w:val="00EB65C2"/>
    <w:rsid w:val="00ED7F4D"/>
    <w:rsid w:val="00F064DC"/>
    <w:rsid w:val="00F1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34CF8E"/>
  <w15:docId w15:val="{61879A6C-FEDB-49C3-92D4-9845A84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Ttulo1">
    <w:name w:val="heading 1"/>
    <w:basedOn w:val="Normal"/>
    <w:next w:val="Normal"/>
    <w:link w:val="Ttulo1C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a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a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Encabezado">
    <w:name w:val="header"/>
    <w:basedOn w:val="Normal"/>
    <w:link w:val="EncabezadoCar"/>
    <w:uiPriority w:val="2"/>
    <w:unhideWhenUsed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2"/>
  </w:style>
  <w:style w:type="paragraph" w:styleId="Piedepgina">
    <w:name w:val="footer"/>
    <w:basedOn w:val="Normal"/>
    <w:link w:val="PiedepginaCar"/>
    <w:uiPriority w:val="2"/>
    <w:unhideWhenUsed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2"/>
  </w:style>
  <w:style w:type="table" w:customStyle="1" w:styleId="Sinbordes">
    <w:name w:val="Sin bordes"/>
    <w:basedOn w:val="Tabla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1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a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nfasisintenso">
    <w:name w:val="Intense Emphasis"/>
    <w:basedOn w:val="Fuentedeprrafopredeter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3333F"/>
    <w:rPr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ipervnculo">
    <w:name w:val="Hyperlink"/>
    <w:basedOn w:val="Fuentedeprrafopredeter"/>
    <w:uiPriority w:val="99"/>
    <w:semiHidden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zca\AppData\Roaming\Microsoft\Template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F7D71B0F8540D9BAC02B1C40202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841DE-E09C-4222-AF3C-E3EF25D1C67F}"/>
      </w:docPartPr>
      <w:docPartBody>
        <w:p w:rsidR="0096297E" w:rsidRDefault="00796D69">
          <w:pPr>
            <w:pStyle w:val="B3F7D71B0F8540D9BAC02B1C402025D6"/>
          </w:pPr>
          <w:r>
            <w:rPr>
              <w:lang w:bidi="es-ES"/>
            </w:rPr>
            <w:t>Objetivos</w:t>
          </w:r>
        </w:p>
      </w:docPartBody>
    </w:docPart>
    <w:docPart>
      <w:docPartPr>
        <w:name w:val="C3A85C465EEF4889BF739EA319F4F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1571-B5F6-4E82-BC90-8F66CDC8155E}"/>
      </w:docPartPr>
      <w:docPartBody>
        <w:p w:rsidR="0096297E" w:rsidRDefault="00796D69">
          <w:pPr>
            <w:pStyle w:val="C3A85C465EEF4889BF739EA319F4FA20"/>
          </w:pPr>
          <w:r>
            <w:rPr>
              <w:lang w:bidi="es-ES"/>
            </w:rPr>
            <w:t>Nombre del cliente potencial</w:t>
          </w:r>
        </w:p>
      </w:docPartBody>
    </w:docPart>
    <w:docPart>
      <w:docPartPr>
        <w:name w:val="FB6949F09A934E0885EA5310B65FB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88DBE-EF5E-403E-B8E0-BE35B2C12687}"/>
      </w:docPartPr>
      <w:docPartBody>
        <w:p w:rsidR="0096297E" w:rsidRDefault="00796D69">
          <w:pPr>
            <w:pStyle w:val="FB6949F09A934E0885EA5310B65FBBA1"/>
          </w:pPr>
          <w:r>
            <w:rPr>
              <w:lang w:bidi="es-ES"/>
            </w:rPr>
            <w:t>Probabilidad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CD"/>
    <w:rsid w:val="00026ECD"/>
    <w:rsid w:val="00374FF1"/>
    <w:rsid w:val="00423604"/>
    <w:rsid w:val="00796D69"/>
    <w:rsid w:val="007E5AE2"/>
    <w:rsid w:val="0096297E"/>
    <w:rsid w:val="00B4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1"/>
    <w:qFormat/>
    <w:rPr>
      <w:b/>
      <w:bCs/>
    </w:rPr>
  </w:style>
  <w:style w:type="paragraph" w:customStyle="1" w:styleId="B3F7D71B0F8540D9BAC02B1C402025D6">
    <w:name w:val="B3F7D71B0F8540D9BAC02B1C402025D6"/>
  </w:style>
  <w:style w:type="paragraph" w:customStyle="1" w:styleId="C3A85C465EEF4889BF739EA319F4FA20">
    <w:name w:val="C3A85C465EEF4889BF739EA319F4FA20"/>
  </w:style>
  <w:style w:type="paragraph" w:customStyle="1" w:styleId="FB6949F09A934E0885EA5310B65FBBA1">
    <w:name w:val="FB6949F09A934E0885EA5310B65FBB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</Template>
  <TotalTime>9</TotalTime>
  <Pages>17</Pages>
  <Words>1825</Words>
  <Characters>10042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 Flores</dc:creator>
  <cp:keywords/>
  <cp:lastModifiedBy>Gera Flores</cp:lastModifiedBy>
  <cp:revision>2</cp:revision>
  <dcterms:created xsi:type="dcterms:W3CDTF">2026-02-07T04:46:00Z</dcterms:created>
  <dcterms:modified xsi:type="dcterms:W3CDTF">2026-02-07T04:46:00Z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